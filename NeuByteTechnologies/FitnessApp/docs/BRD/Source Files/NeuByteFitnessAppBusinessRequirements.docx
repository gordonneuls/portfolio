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C2F7" w14:textId="31F66A8C" w:rsidR="004644E9" w:rsidRDefault="006C2311" w:rsidP="004644E9">
      <w:pPr>
        <w:pStyle w:val="Title"/>
        <w:rPr>
          <w:kern w:val="0"/>
          <w14:ligatures w14:val="none"/>
        </w:rPr>
      </w:pPr>
      <w:r>
        <w:br/>
      </w:r>
      <w:r w:rsidR="002918F8">
        <w:t>Business Requirements Document</w:t>
      </w:r>
    </w:p>
    <w:p w14:paraId="38826440" w14:textId="77777777" w:rsidR="002918F8" w:rsidRDefault="002918F8" w:rsidP="002918F8">
      <w:pPr>
        <w:pStyle w:val="Subtitle"/>
      </w:pPr>
      <w:r>
        <w:t>Defining Needs and Objectives for Project Success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53552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EF771C" w14:textId="5A6E2A28" w:rsidR="00081247" w:rsidRDefault="00081247">
          <w:pPr>
            <w:pStyle w:val="TOCHeading"/>
          </w:pPr>
          <w:r>
            <w:t>Contents</w:t>
          </w:r>
        </w:p>
        <w:p w14:paraId="1C294D8A" w14:textId="1DB290D0" w:rsidR="00A13B46" w:rsidRDefault="000812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89659" w:history="1">
            <w:r w:rsidR="00A13B46" w:rsidRPr="002F434E">
              <w:rPr>
                <w:rStyle w:val="Hyperlink"/>
                <w:rFonts w:eastAsia="Times New Roman"/>
                <w:noProof/>
              </w:rPr>
              <w:t>1. Introduction</w:t>
            </w:r>
            <w:r w:rsidR="00A13B46">
              <w:rPr>
                <w:noProof/>
                <w:webHidden/>
              </w:rPr>
              <w:tab/>
            </w:r>
            <w:r w:rsidR="00A13B46">
              <w:rPr>
                <w:noProof/>
                <w:webHidden/>
              </w:rPr>
              <w:fldChar w:fldCharType="begin"/>
            </w:r>
            <w:r w:rsidR="00A13B46">
              <w:rPr>
                <w:noProof/>
                <w:webHidden/>
              </w:rPr>
              <w:instrText xml:space="preserve"> PAGEREF _Toc227389659 \h </w:instrText>
            </w:r>
            <w:r w:rsidR="00A13B46">
              <w:rPr>
                <w:noProof/>
                <w:webHidden/>
              </w:rPr>
            </w:r>
            <w:r w:rsidR="00A13B46"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 w:rsidR="00A13B46">
              <w:rPr>
                <w:noProof/>
                <w:webHidden/>
              </w:rPr>
              <w:fldChar w:fldCharType="end"/>
            </w:r>
          </w:hyperlink>
        </w:p>
        <w:p w14:paraId="77906818" w14:textId="16081CD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0" w:history="1">
            <w:r w:rsidRPr="002F434E">
              <w:rPr>
                <w:rStyle w:val="Hyperlink"/>
                <w:rFonts w:eastAsia="Times New Roman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51D3" w14:textId="762984A3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2" w:history="1">
            <w:r w:rsidRPr="002F434E">
              <w:rPr>
                <w:rStyle w:val="Hyperlink"/>
                <w:rFonts w:eastAsia="Times New Roman"/>
                <w:noProof/>
              </w:rPr>
              <w:t>3.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2E35" w14:textId="6CD68FB9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4" w:history="1">
            <w:r w:rsidRPr="002F434E">
              <w:rPr>
                <w:rStyle w:val="Hyperlink"/>
                <w:rFonts w:eastAsia="Times New Roman"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03BF" w14:textId="11D724E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7" w:history="1">
            <w:r w:rsidRPr="002F434E">
              <w:rPr>
                <w:rStyle w:val="Hyperlink"/>
                <w:rFonts w:eastAsia="Times New Roman"/>
                <w:noProof/>
              </w:rPr>
              <w:t>5.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569A" w14:textId="58418D36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70" w:history="1">
            <w:r w:rsidRPr="002F434E">
              <w:rPr>
                <w:rStyle w:val="Hyperlink"/>
                <w:rFonts w:eastAsia="Times New Roman"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18C1" w14:textId="70DCDE8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1" w:history="1">
            <w:r w:rsidRPr="002F434E">
              <w:rPr>
                <w:rStyle w:val="Hyperlink"/>
              </w:rPr>
              <w:t>Business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98708A" w14:textId="0B89D45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2" w:history="1">
            <w:r w:rsidRPr="002F434E">
              <w:rPr>
                <w:rStyle w:val="Hyperlink"/>
              </w:rPr>
              <w:t>Login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224276" w14:textId="1CA3E4E6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3" w:history="1">
            <w:r w:rsidRPr="002F434E">
              <w:rPr>
                <w:rStyle w:val="Hyperlink"/>
              </w:rPr>
              <w:t>Login Captcha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5C8B07" w14:textId="156372C2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4" w:history="1">
            <w:r w:rsidRPr="002F434E">
              <w:rPr>
                <w:rStyle w:val="Hyperlink"/>
              </w:rPr>
              <w:t>Create Account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54E3D39" w14:textId="74D6E766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5" w:history="1">
            <w:r w:rsidRPr="002F434E">
              <w:rPr>
                <w:rStyle w:val="Hyperlink"/>
              </w:rPr>
              <w:t>Reset Password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8F7798" w14:textId="64A20359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6" w:history="1">
            <w:r w:rsidRPr="002F434E">
              <w:rPr>
                <w:rStyle w:val="Hyperlink"/>
              </w:rPr>
              <w:t>Dashboard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BEBCB6D" w14:textId="3367318E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7" w:history="1">
            <w:r w:rsidRPr="002F434E">
              <w:rPr>
                <w:rStyle w:val="Hyperlink"/>
              </w:rPr>
              <w:t>Menu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E7D9D6" w14:textId="1E378454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8" w:history="1">
            <w:r w:rsidRPr="002F434E">
              <w:rPr>
                <w:rStyle w:val="Hyperlink"/>
              </w:rPr>
              <w:t>Exercise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C9C93EC" w14:textId="68BB6E7E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9" w:history="1">
            <w:r w:rsidRPr="002F434E">
              <w:rPr>
                <w:rStyle w:val="Hyperlink"/>
              </w:rPr>
              <w:t>Log Workout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E3B2E1" w14:textId="5AD7CE2B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0" w:history="1">
            <w:r w:rsidRPr="002F434E">
              <w:rPr>
                <w:rStyle w:val="Hyperlink"/>
              </w:rPr>
              <w:t>Help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3523C08" w14:textId="294D6092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1" w:history="1">
            <w:r w:rsidRPr="002F434E">
              <w:rPr>
                <w:rStyle w:val="Hyperlink"/>
              </w:rPr>
              <w:t>Weight Tracker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4D5ADA9" w14:textId="4B9B4053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2" w:history="1">
            <w:r w:rsidRPr="002F434E">
              <w:rPr>
                <w:rStyle w:val="Hyperlink"/>
              </w:rPr>
              <w:t>Reports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474136C" w14:textId="6FC52249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3" w:history="1">
            <w:r w:rsidRPr="002F434E">
              <w:rPr>
                <w:rStyle w:val="Hyperlink"/>
              </w:rPr>
              <w:t>Notifications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419E6B6" w14:textId="2B0EA4F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4" w:history="1">
            <w:r w:rsidRPr="002F434E">
              <w:rPr>
                <w:rStyle w:val="Hyperlink"/>
              </w:rPr>
              <w:t>User Profile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EFF4C93" w14:textId="3193EF8C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91" w:history="1">
            <w:r w:rsidRPr="002F434E">
              <w:rPr>
                <w:rStyle w:val="Hyperlink"/>
                <w:b/>
                <w:bCs/>
                <w:noProof/>
              </w:rPr>
              <w:t>Project</w:t>
            </w:r>
            <w:r w:rsidRPr="002F434E">
              <w:rPr>
                <w:rStyle w:val="Hyperlink"/>
                <w:rFonts w:ascii="Cambria Math" w:hAnsi="Cambria Math" w:cs="Cambria Math"/>
                <w:b/>
                <w:bCs/>
                <w:noProof/>
              </w:rPr>
              <w:t>‑</w:t>
            </w:r>
            <w:r w:rsidRPr="002F434E">
              <w:rPr>
                <w:rStyle w:val="Hyperlink"/>
                <w:b/>
                <w:bCs/>
                <w:noProof/>
              </w:rPr>
              <w:t>Level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84AE" w14:textId="709D5A0B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95" w:history="1">
            <w:r w:rsidRPr="002F434E">
              <w:rPr>
                <w:rStyle w:val="Hyperlink"/>
                <w:b/>
                <w:bCs/>
                <w:noProof/>
              </w:rPr>
              <w:t>Functional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5681" w14:textId="56A149F3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00" w:history="1">
            <w:r w:rsidRPr="002F434E">
              <w:rPr>
                <w:rStyle w:val="Hyperlink"/>
                <w:b/>
                <w:bCs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E0CA" w14:textId="5B7F2B1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10" w:history="1">
            <w:r w:rsidRPr="002F434E">
              <w:rPr>
                <w:rStyle w:val="Hyperlink"/>
                <w:b/>
                <w:bCs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022F" w14:textId="3145F99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17" w:history="1">
            <w:r w:rsidRPr="002F434E">
              <w:rPr>
                <w:rStyle w:val="Hyperlink"/>
                <w:b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A90E" w14:textId="78CD5932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26" w:history="1">
            <w:r w:rsidRPr="002F434E">
              <w:rPr>
                <w:rStyle w:val="Hyperlink"/>
                <w:rFonts w:eastAsia="Times New Roman"/>
                <w:noProof/>
              </w:rPr>
              <w:t>7.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C814" w14:textId="57FCA5C9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33" w:history="1">
            <w:r w:rsidRPr="002F434E">
              <w:rPr>
                <w:rStyle w:val="Hyperlink"/>
                <w:rFonts w:eastAsia="Times New Roman"/>
                <w:noProof/>
              </w:rPr>
              <w:t>8.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556C" w14:textId="7D88C2A1" w:rsidR="00A13B46" w:rsidRDefault="0050223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lastRenderedPageBreak/>
            <w:br/>
          </w:r>
          <w:r>
            <w:br/>
          </w:r>
          <w:hyperlink w:anchor="_Toc227389738" w:history="1">
            <w:r w:rsidR="00A13B46" w:rsidRPr="002F434E">
              <w:rPr>
                <w:rStyle w:val="Hyperlink"/>
                <w:rFonts w:eastAsia="Times New Roman"/>
                <w:noProof/>
              </w:rPr>
              <w:t>9. Constraint</w:t>
            </w:r>
            <w:r w:rsidR="00A13B46">
              <w:rPr>
                <w:noProof/>
                <w:webHidden/>
              </w:rPr>
              <w:tab/>
            </w:r>
            <w:r w:rsidR="00A13B46">
              <w:rPr>
                <w:noProof/>
                <w:webHidden/>
              </w:rPr>
              <w:fldChar w:fldCharType="begin"/>
            </w:r>
            <w:r w:rsidR="00A13B46">
              <w:rPr>
                <w:noProof/>
                <w:webHidden/>
              </w:rPr>
              <w:instrText xml:space="preserve"> PAGEREF _Toc227389738 \h </w:instrText>
            </w:r>
            <w:r w:rsidR="00A13B46">
              <w:rPr>
                <w:noProof/>
                <w:webHidden/>
              </w:rPr>
            </w:r>
            <w:r w:rsidR="00A13B46"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 w:rsidR="00A13B46">
              <w:rPr>
                <w:noProof/>
                <w:webHidden/>
              </w:rPr>
              <w:fldChar w:fldCharType="end"/>
            </w:r>
          </w:hyperlink>
        </w:p>
        <w:p w14:paraId="01426EDA" w14:textId="444E3854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43" w:history="1">
            <w:r w:rsidRPr="002F434E">
              <w:rPr>
                <w:rStyle w:val="Hyperlink"/>
                <w:rFonts w:eastAsia="Times New Roman"/>
                <w:noProof/>
              </w:rPr>
              <w:t>10.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8C6D" w14:textId="5FC33EDF" w:rsidR="00A13B46" w:rsidRDefault="00A13B46" w:rsidP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52" w:history="1">
            <w:r w:rsidRPr="002F434E">
              <w:rPr>
                <w:rStyle w:val="Hyperlink"/>
                <w:rFonts w:eastAsia="Times New Roman"/>
                <w:noProof/>
              </w:rPr>
              <w:t>11.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F1029" w14:textId="722587D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2" w:history="1">
            <w:r w:rsidRPr="002F434E">
              <w:rPr>
                <w:rStyle w:val="Hyperlink"/>
                <w:rFonts w:eastAsia="Times New Roman"/>
                <w:noProof/>
              </w:rPr>
              <w:t>12.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B137" w14:textId="42F44607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3" w:history="1">
            <w:r w:rsidRPr="002F434E">
              <w:rPr>
                <w:rStyle w:val="Hyperlink"/>
                <w:rFonts w:eastAsia="Times New Roman"/>
                <w:noProof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A46EC" w14:textId="1FBFC810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4" w:history="1">
            <w:r w:rsidRPr="002F434E">
              <w:rPr>
                <w:rStyle w:val="Hyperlink"/>
                <w:rFonts w:eastAsia="Times New Roman"/>
                <w:noProof/>
              </w:rPr>
              <w:t>14.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B191" w14:textId="6E9C2AF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5" w:history="1">
            <w:r w:rsidRPr="002F434E">
              <w:rPr>
                <w:rStyle w:val="Hyperlink"/>
                <w:rFonts w:eastAsia="Times New Roman"/>
                <w:noProof/>
              </w:rPr>
              <w:t>15. Appendix B: Document Cross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3147" w14:textId="656BB574" w:rsidR="00081247" w:rsidRDefault="00081247">
          <w:r>
            <w:rPr>
              <w:b/>
              <w:bCs/>
              <w:noProof/>
            </w:rPr>
            <w:fldChar w:fldCharType="end"/>
          </w:r>
        </w:p>
      </w:sdtContent>
    </w:sdt>
    <w:p w14:paraId="45F1A5AB" w14:textId="6C09C6F7" w:rsidR="00FC0340" w:rsidRDefault="00FC0340">
      <w:r>
        <w:br w:type="page"/>
      </w:r>
    </w:p>
    <w:p w14:paraId="67F5E606" w14:textId="29DCB236" w:rsidR="004644E9" w:rsidRDefault="00FC0340" w:rsidP="00B710EB">
      <w:pPr>
        <w:pStyle w:val="Heading2"/>
        <w:tabs>
          <w:tab w:val="left" w:pos="6570"/>
        </w:tabs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0" w:name="_Toc227389659"/>
      <w:r w:rsidR="004644E9">
        <w:rPr>
          <w:rFonts w:eastAsia="Times New Roman"/>
        </w:rPr>
        <w:t>1. Introduction</w:t>
      </w:r>
      <w:bookmarkEnd w:id="0"/>
    </w:p>
    <w:p w14:paraId="06CF7B4B" w14:textId="77777777" w:rsidR="002918F8" w:rsidRDefault="002918F8" w:rsidP="002918F8">
      <w:r>
        <w:t>This Business Requirements Document (BRD) outlines the key objectives, needs, and expectations for the proposed project. It serves as a guide for stakeholders, ensuring alignment and clarity throughout the project lifecycle.</w:t>
      </w:r>
    </w:p>
    <w:p w14:paraId="3F7A1B55" w14:textId="31611FD7" w:rsidR="004644E9" w:rsidRDefault="004644E9" w:rsidP="004644E9">
      <w:pPr>
        <w:pStyle w:val="Heading2"/>
        <w:rPr>
          <w:rFonts w:eastAsia="Times New Roman"/>
        </w:rPr>
      </w:pPr>
      <w:bookmarkStart w:id="1" w:name="_Toc227389660"/>
      <w:r>
        <w:rPr>
          <w:rFonts w:eastAsia="Times New Roman"/>
        </w:rPr>
        <w:t>2. Purpose</w:t>
      </w:r>
      <w:bookmarkEnd w:id="1"/>
    </w:p>
    <w:p w14:paraId="4FE9113D" w14:textId="29A7E8D4" w:rsidR="002918F8" w:rsidRDefault="002918F8" w:rsidP="004644E9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" w:name="_Toc226797817"/>
      <w:bookmarkStart w:id="3" w:name="_Toc226806853"/>
      <w:bookmarkStart w:id="4" w:name="_Toc227257571"/>
      <w:bookmarkStart w:id="5" w:name="_Toc227314635"/>
      <w:bookmarkStart w:id="6" w:name="_Toc227314849"/>
      <w:bookmarkStart w:id="7" w:name="_Toc227389661"/>
      <w:r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The purpose of this document is to define the business requirements </w:t>
      </w:r>
      <w:r w:rsidR="00AB3BE2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needed </w:t>
      </w:r>
      <w:r w:rsidR="00AB3BE2"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for</w:t>
      </w:r>
      <w:r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the project to succeed. It will provide a foundation for design, development, and implementation activities.</w:t>
      </w:r>
      <w:bookmarkEnd w:id="2"/>
      <w:bookmarkEnd w:id="3"/>
      <w:bookmarkEnd w:id="4"/>
      <w:bookmarkEnd w:id="5"/>
      <w:bookmarkEnd w:id="6"/>
      <w:bookmarkEnd w:id="7"/>
    </w:p>
    <w:p w14:paraId="60E51CC2" w14:textId="7CA687BE" w:rsidR="004644E9" w:rsidRDefault="004644E9" w:rsidP="004644E9">
      <w:pPr>
        <w:pStyle w:val="Heading2"/>
        <w:rPr>
          <w:rFonts w:eastAsia="Times New Roman"/>
        </w:rPr>
      </w:pPr>
      <w:bookmarkStart w:id="8" w:name="_Toc227389662"/>
      <w:r>
        <w:rPr>
          <w:rFonts w:eastAsia="Times New Roman"/>
        </w:rPr>
        <w:t xml:space="preserve">3. </w:t>
      </w:r>
      <w:r w:rsidR="002918F8">
        <w:rPr>
          <w:rFonts w:eastAsia="Times New Roman"/>
        </w:rPr>
        <w:t>Background</w:t>
      </w:r>
      <w:bookmarkEnd w:id="8"/>
    </w:p>
    <w:p w14:paraId="3CE72AF2" w14:textId="3C3F4669" w:rsidR="002918F8" w:rsidRDefault="00203275" w:rsidP="004644E9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9" w:name="_Toc226797819"/>
      <w:bookmarkStart w:id="10" w:name="_Toc226806855"/>
      <w:bookmarkStart w:id="11" w:name="_Toc227257573"/>
      <w:bookmarkStart w:id="12" w:name="_Toc227314637"/>
      <w:bookmarkStart w:id="13" w:name="_Toc227314851"/>
      <w:bookmarkStart w:id="14" w:name="_Toc227389663"/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developed this fitness</w:t>
      </w:r>
      <w:r w:rsidRPr="00203275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tracking platform to illustrate how everyday user experiences can be transformed through thoughtful design, strong data architecture, and actionable insights. The project demonstrates NeuByte</w:t>
      </w:r>
      <w:r w:rsidRPr="00203275">
        <w:rPr>
          <w:rFonts w:ascii="Eras Medium ITC" w:eastAsiaTheme="minorHAnsi" w:hAnsi="Eras Medium ITC" w:cs="Eras Medium ITC"/>
          <w:color w:val="auto"/>
          <w:kern w:val="0"/>
          <w:sz w:val="22"/>
          <w:szCs w:val="22"/>
          <w14:ligatures w14:val="none"/>
        </w:rPr>
        <w:t>’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 ability to translate business needs into a cohesive technical solution, integrating cloud services, structured data models, and intuitive reporting. It serves as a representative example of NeuByte</w:t>
      </w:r>
      <w:r w:rsidRPr="00203275">
        <w:rPr>
          <w:rFonts w:ascii="Eras Medium ITC" w:eastAsiaTheme="minorHAnsi" w:hAnsi="Eras Medium ITC" w:cs="Eras Medium ITC"/>
          <w:color w:val="auto"/>
          <w:kern w:val="0"/>
          <w:sz w:val="22"/>
          <w:szCs w:val="22"/>
          <w14:ligatures w14:val="none"/>
        </w:rPr>
        <w:t>’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 approach to building reliable, scalable systems that empower users and support informed decision</w:t>
      </w:r>
      <w:r w:rsidRPr="00203275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making</w:t>
      </w:r>
      <w:r w:rsidR="002918F8"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9"/>
      <w:bookmarkEnd w:id="10"/>
      <w:bookmarkEnd w:id="11"/>
      <w:bookmarkEnd w:id="12"/>
      <w:bookmarkEnd w:id="13"/>
      <w:bookmarkEnd w:id="14"/>
    </w:p>
    <w:p w14:paraId="4FF06CD7" w14:textId="499733BA" w:rsidR="004644E9" w:rsidRDefault="004644E9" w:rsidP="004644E9">
      <w:pPr>
        <w:pStyle w:val="Heading2"/>
        <w:rPr>
          <w:rFonts w:eastAsia="Times New Roman"/>
        </w:rPr>
      </w:pPr>
      <w:bookmarkStart w:id="15" w:name="_Toc227389664"/>
      <w:r>
        <w:rPr>
          <w:rFonts w:eastAsia="Times New Roman"/>
        </w:rPr>
        <w:t xml:space="preserve">4. </w:t>
      </w:r>
      <w:r w:rsidR="002918F8">
        <w:rPr>
          <w:rFonts w:eastAsia="Times New Roman"/>
        </w:rPr>
        <w:t>Objectives</w:t>
      </w:r>
      <w:bookmarkEnd w:id="15"/>
    </w:p>
    <w:p w14:paraId="42F71063" w14:textId="3AC70B18" w:rsidR="000A260D" w:rsidRPr="000A260D" w:rsidRDefault="000A260D" w:rsidP="000A260D">
      <w:pPr>
        <w:pStyle w:val="Heading3"/>
        <w:rPr>
          <w:rFonts w:eastAsia="Times New Roman"/>
        </w:rPr>
      </w:pPr>
      <w:bookmarkStart w:id="16" w:name="_Toc226797821"/>
      <w:bookmarkStart w:id="17" w:name="_Toc226806857"/>
      <w:bookmarkStart w:id="18" w:name="_Toc227389665"/>
      <w:r w:rsidRPr="000A260D">
        <w:rPr>
          <w:rFonts w:eastAsia="Times New Roman"/>
        </w:rPr>
        <w:t>1. Project Objectives</w:t>
      </w:r>
      <w:bookmarkEnd w:id="16"/>
      <w:bookmarkEnd w:id="17"/>
      <w:bookmarkEnd w:id="18"/>
    </w:p>
    <w:p w14:paraId="1FF1FA65" w14:textId="77777777" w:rsidR="000A260D" w:rsidRDefault="000A260D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Demonstrate NeuByte’s end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to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end execution of the full Software Development Life Cycle through the delivery of a functional fitness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tracking application.</w:t>
      </w:r>
    </w:p>
    <w:p w14:paraId="5722C27F" w14:textId="2767BCB9" w:rsidR="000A260D" w:rsidRDefault="00AB3BE2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Highlight</w:t>
      </w:r>
      <w:r w:rsidR="000A260D" w:rsidRPr="000A260D">
        <w:rPr>
          <w:rFonts w:eastAsia="Times New Roman"/>
        </w:rPr>
        <w:t xml:space="preserve"> the documentation, analysis, design, development, testing, and support practices that reflect NeuByte’s standards for clarity, structure, and technical excellence.</w:t>
      </w:r>
    </w:p>
    <w:p w14:paraId="3943F5C3" w14:textId="1ADACE23" w:rsidR="000A260D" w:rsidRPr="000A260D" w:rsidRDefault="000A260D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Provide a user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centered solution that supports personal fitness goals through intuitive workflows and accessible data insights.</w:t>
      </w:r>
    </w:p>
    <w:p w14:paraId="7F38182C" w14:textId="2CAA0976" w:rsidR="000A260D" w:rsidRPr="000A260D" w:rsidRDefault="000A260D" w:rsidP="000A260D">
      <w:pPr>
        <w:pStyle w:val="Heading3"/>
        <w:rPr>
          <w:rFonts w:eastAsia="Times New Roman"/>
        </w:rPr>
      </w:pPr>
      <w:bookmarkStart w:id="19" w:name="_Toc226797822"/>
      <w:bookmarkStart w:id="20" w:name="_Toc226806858"/>
      <w:bookmarkStart w:id="21" w:name="_Toc227389666"/>
      <w:r w:rsidRPr="000A260D">
        <w:rPr>
          <w:rFonts w:eastAsia="Times New Roman"/>
        </w:rPr>
        <w:t>2. Objectives</w:t>
      </w:r>
      <w:bookmarkEnd w:id="19"/>
      <w:bookmarkEnd w:id="20"/>
      <w:bookmarkEnd w:id="21"/>
      <w:r w:rsidRPr="000A260D">
        <w:rPr>
          <w:rFonts w:eastAsia="Times New Roman"/>
        </w:rPr>
        <w:t xml:space="preserve"> </w:t>
      </w:r>
    </w:p>
    <w:p w14:paraId="47B27538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Enable users to create, update, and manage personalized exercise programs.</w:t>
      </w:r>
    </w:p>
    <w:p w14:paraId="5CAED273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Allow users to log exercise metrics associated with their selected programs, including sets, reps, duration, and performance details.</w:t>
      </w:r>
    </w:p>
    <w:p w14:paraId="3DB6758C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Provide users with the ability to track body weight and other personal metrics over time.</w:t>
      </w:r>
    </w:p>
    <w:p w14:paraId="65F46D6E" w14:textId="7F3209FF" w:rsidR="00765FDA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Deliver periodic progress reporting (weekly, monthly, annually) to support long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term goal tracking and data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driven decision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making.</w:t>
      </w:r>
    </w:p>
    <w:p w14:paraId="605238DD" w14:textId="77777777" w:rsidR="001146FA" w:rsidRDefault="001146FA" w:rsidP="001146FA">
      <w:pPr>
        <w:spacing w:after="160"/>
        <w:rPr>
          <w:rFonts w:eastAsia="Times New Roman"/>
        </w:rPr>
      </w:pPr>
    </w:p>
    <w:p w14:paraId="224746C7" w14:textId="77777777" w:rsidR="001146FA" w:rsidRDefault="001146FA" w:rsidP="001146FA">
      <w:pPr>
        <w:spacing w:after="160"/>
        <w:rPr>
          <w:rFonts w:eastAsia="Times New Roman"/>
        </w:rPr>
      </w:pPr>
    </w:p>
    <w:p w14:paraId="6BD4451B" w14:textId="77777777" w:rsidR="001146FA" w:rsidRPr="001146FA" w:rsidRDefault="001146FA" w:rsidP="001146FA">
      <w:pPr>
        <w:spacing w:after="160"/>
        <w:rPr>
          <w:rFonts w:eastAsia="Times New Roman"/>
        </w:rPr>
      </w:pPr>
    </w:p>
    <w:p w14:paraId="36B179CF" w14:textId="78A0513F" w:rsidR="004644E9" w:rsidRDefault="001146FA" w:rsidP="004644E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22" w:name="_Toc227389667"/>
      <w:r w:rsidR="004644E9">
        <w:rPr>
          <w:rFonts w:eastAsia="Times New Roman"/>
        </w:rPr>
        <w:t xml:space="preserve">5. </w:t>
      </w:r>
      <w:r w:rsidR="002918F8">
        <w:rPr>
          <w:rFonts w:eastAsia="Times New Roman"/>
        </w:rPr>
        <w:t>Scope</w:t>
      </w:r>
      <w:bookmarkEnd w:id="22"/>
    </w:p>
    <w:p w14:paraId="4FFDB7FD" w14:textId="77777777" w:rsidR="000A260D" w:rsidRPr="000A260D" w:rsidRDefault="000A260D" w:rsidP="00B97BB6">
      <w:pPr>
        <w:pStyle w:val="Heading3"/>
        <w:rPr>
          <w:rFonts w:eastAsia="Times New Roman"/>
        </w:rPr>
      </w:pPr>
      <w:bookmarkStart w:id="23" w:name="_Toc226797824"/>
      <w:bookmarkStart w:id="24" w:name="_Toc226806860"/>
      <w:bookmarkStart w:id="25" w:name="_Toc227389668"/>
      <w:r w:rsidRPr="000A260D">
        <w:rPr>
          <w:rFonts w:eastAsia="Times New Roman"/>
        </w:rPr>
        <w:t>In Scope</w:t>
      </w:r>
      <w:bookmarkEnd w:id="23"/>
      <w:bookmarkEnd w:id="24"/>
      <w:bookmarkEnd w:id="25"/>
    </w:p>
    <w:p w14:paraId="6EC250B4" w14:textId="77777777" w:rsidR="00B97BB6" w:rsidRDefault="000A260D" w:rsidP="000A260D">
      <w:pPr>
        <w:spacing w:after="160"/>
        <w:rPr>
          <w:rFonts w:eastAsia="Times New Roman"/>
        </w:rPr>
      </w:pPr>
      <w:r w:rsidRPr="000A260D">
        <w:rPr>
          <w:rFonts w:eastAsia="Times New Roman"/>
        </w:rPr>
        <w:t>The Fitness Tracking Application will include the following capabilities:</w:t>
      </w:r>
    </w:p>
    <w:p w14:paraId="4896FACB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User Authentication &amp; Account Management</w:t>
      </w:r>
    </w:p>
    <w:p w14:paraId="1AAE3F66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Secure user registration, login, logout, and basic profile management.</w:t>
      </w:r>
    </w:p>
    <w:p w14:paraId="70726EB2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Exercise Program Management</w:t>
      </w:r>
    </w:p>
    <w:p w14:paraId="3203810E" w14:textId="089A8164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Creation, editing, and deletion of personalized exercise programs, including program metadata and associated exercises.</w:t>
      </w:r>
    </w:p>
    <w:p w14:paraId="6A008503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Activity &amp; Metric Logging</w:t>
      </w:r>
    </w:p>
    <w:p w14:paraId="62EAF63B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Entry, modification, and deletion of workout metrics such as sets, reps, duration, weight used, and performance notes.</w:t>
      </w:r>
    </w:p>
    <w:p w14:paraId="3496CD44" w14:textId="73784F9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Personal Health Tracking</w:t>
      </w:r>
    </w:p>
    <w:p w14:paraId="0DF0AF42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Recording and tracking of body weight and other basic personal metrics over time.</w:t>
      </w:r>
    </w:p>
    <w:p w14:paraId="174567CD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Data Storage &amp; Retrieval</w:t>
      </w:r>
    </w:p>
    <w:p w14:paraId="119A16A0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Persistent storage of user data using a cloud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based database, with structured retrieval for reporting and analytics.</w:t>
      </w:r>
    </w:p>
    <w:p w14:paraId="1C92CFBE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Reporting &amp; Insights</w:t>
      </w:r>
    </w:p>
    <w:p w14:paraId="2ECBCC4D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Generation of weekly, monthly, and annual progress summaries based on logged data and exercise program activity.</w:t>
      </w:r>
    </w:p>
    <w:p w14:paraId="13516927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Notifications &amp; System Alerts</w:t>
      </w:r>
    </w:p>
    <w:p w14:paraId="58F489D2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Basic system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generated notifications related to data entry, program updates, or reporting availability.</w:t>
      </w:r>
    </w:p>
    <w:p w14:paraId="2E1E4507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User Interface (UI)</w:t>
      </w:r>
    </w:p>
    <w:p w14:paraId="00713553" w14:textId="691B0BC5" w:rsidR="000A260D" w:rsidRP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 responsive, user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friendly interface that supports core workflows and provides clear navigation across features.</w:t>
      </w:r>
    </w:p>
    <w:p w14:paraId="12176A2D" w14:textId="77777777" w:rsidR="000A260D" w:rsidRPr="000A260D" w:rsidRDefault="000A260D" w:rsidP="00B97BB6">
      <w:pPr>
        <w:pStyle w:val="Heading3"/>
        <w:rPr>
          <w:rFonts w:eastAsia="Times New Roman"/>
        </w:rPr>
      </w:pPr>
      <w:bookmarkStart w:id="26" w:name="_Toc226797825"/>
      <w:bookmarkStart w:id="27" w:name="_Toc226806861"/>
      <w:bookmarkStart w:id="28" w:name="_Toc227389669"/>
      <w:r w:rsidRPr="000A260D">
        <w:rPr>
          <w:rFonts w:eastAsia="Times New Roman"/>
        </w:rPr>
        <w:t>Out of Scope</w:t>
      </w:r>
      <w:bookmarkEnd w:id="26"/>
      <w:bookmarkEnd w:id="27"/>
      <w:bookmarkEnd w:id="28"/>
    </w:p>
    <w:p w14:paraId="2750FC98" w14:textId="77777777" w:rsidR="000A260D" w:rsidRPr="000A260D" w:rsidRDefault="000A260D" w:rsidP="000A260D">
      <w:pPr>
        <w:spacing w:after="160"/>
        <w:rPr>
          <w:rFonts w:eastAsia="Times New Roman"/>
        </w:rPr>
      </w:pPr>
      <w:r w:rsidRPr="000A260D">
        <w:rPr>
          <w:rFonts w:eastAsia="Times New Roman"/>
        </w:rPr>
        <w:t>The following items are not included in the initial release:</w:t>
      </w:r>
    </w:p>
    <w:p w14:paraId="0C2A48BA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Integration with third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party fitness devices or wearables</w:t>
      </w:r>
    </w:p>
    <w:p w14:paraId="3CF001C2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Social features such as friend lists, leaderboards, or shared programs</w:t>
      </w:r>
    </w:p>
    <w:p w14:paraId="343F558E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Advanced analytics, predictive modeling, or AI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driven recommendations</w:t>
      </w:r>
    </w:p>
    <w:p w14:paraId="1967A788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Mobile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native applications (iOS/Android)</w:t>
      </w:r>
    </w:p>
    <w:p w14:paraId="03243F90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Multi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tenant administration or enterprise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level RBAC</w:t>
      </w:r>
    </w:p>
    <w:p w14:paraId="75F9CC13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Offline data synchronization</w:t>
      </w:r>
    </w:p>
    <w:p w14:paraId="73CDECA8" w14:textId="1EF69D35" w:rsidR="004644E9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Nutrition tracking or meal planning features</w:t>
      </w:r>
      <w:r w:rsidR="004644E9" w:rsidRPr="00B97BB6">
        <w:rPr>
          <w:rFonts w:eastAsia="Times New Roman"/>
        </w:rPr>
        <w:t>.</w:t>
      </w:r>
    </w:p>
    <w:p w14:paraId="3DFCDDC5" w14:textId="259C1A97" w:rsidR="004644E9" w:rsidRDefault="001146FA" w:rsidP="004644E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29" w:name="_Toc227389670"/>
      <w:r w:rsidR="004644E9">
        <w:rPr>
          <w:rFonts w:eastAsia="Times New Roman"/>
        </w:rPr>
        <w:t xml:space="preserve">6. </w:t>
      </w:r>
      <w:r w:rsidR="002918F8" w:rsidRPr="002918F8">
        <w:rPr>
          <w:rFonts w:eastAsia="Times New Roman"/>
        </w:rPr>
        <w:t>Requirements</w:t>
      </w:r>
      <w:bookmarkEnd w:id="29"/>
    </w:p>
    <w:p w14:paraId="448FBDDD" w14:textId="52F26585" w:rsidR="0090385F" w:rsidRDefault="00A77BCD" w:rsidP="0090385F">
      <w:pPr>
        <w:pStyle w:val="Heading3"/>
      </w:pPr>
      <w:bookmarkStart w:id="30" w:name="_Toc226797827"/>
      <w:bookmarkStart w:id="31" w:name="_Toc226806863"/>
      <w:bookmarkStart w:id="32" w:name="_Toc227389671"/>
      <w:r>
        <w:t>Business</w:t>
      </w:r>
      <w:r w:rsidR="002918F8">
        <w:t xml:space="preserve"> Requirements</w:t>
      </w:r>
      <w:bookmarkEnd w:id="30"/>
      <w:bookmarkEnd w:id="31"/>
      <w:bookmarkEnd w:id="32"/>
    </w:p>
    <w:p w14:paraId="451A735B" w14:textId="7FCA3FE9" w:rsidR="001939E5" w:rsidRDefault="001939E5" w:rsidP="001939E5">
      <w:pPr>
        <w:pStyle w:val="Heading3"/>
      </w:pPr>
      <w:bookmarkStart w:id="33" w:name="_Toc227389672"/>
      <w:r>
        <w:t>Login Flow</w:t>
      </w:r>
      <w:bookmarkEnd w:id="33"/>
    </w:p>
    <w:p w14:paraId="7CCD5FA8" w14:textId="1C53B974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br/>
        <w:t>The system shall enforce the following login sequence:</w:t>
      </w:r>
      <w:r>
        <w:br/>
        <w:t xml:space="preserve">CAPTCHA </w:t>
      </w:r>
      <w:r>
        <w:rPr>
          <w:rFonts w:ascii="Arial" w:hAnsi="Arial" w:cs="Arial"/>
        </w:rPr>
        <w:t>→</w:t>
      </w:r>
      <w:r>
        <w:t xml:space="preserve"> Credentials </w:t>
      </w:r>
      <w:r>
        <w:rPr>
          <w:rFonts w:ascii="Arial" w:hAnsi="Arial" w:cs="Arial"/>
        </w:rPr>
        <w:t>→</w:t>
      </w:r>
      <w:r>
        <w:t xml:space="preserve"> MFA </w:t>
      </w:r>
      <w:r>
        <w:rPr>
          <w:rFonts w:ascii="Arial" w:hAnsi="Arial" w:cs="Arial"/>
        </w:rPr>
        <w:t>→</w:t>
      </w:r>
      <w:r>
        <w:t xml:space="preserve"> Dashboard.</w:t>
      </w:r>
    </w:p>
    <w:p w14:paraId="209A38D2" w14:textId="3E5CAFC9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br/>
        <w:t>The system shall prevent users from bypassing any step in the login sequence.</w:t>
      </w:r>
    </w:p>
    <w:p w14:paraId="48642114" w14:textId="4093D58C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br/>
        <w:t>The system shall redirect users to the Dashboard upon successful completion of MFA.</w:t>
      </w:r>
    </w:p>
    <w:p w14:paraId="78D3155C" w14:textId="36D175DC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log all authentication events (CAPTCHA pass/fail, login success/failure, MFA success/failure).</w:t>
      </w:r>
    </w:p>
    <w:p w14:paraId="6A1F5390" w14:textId="77777777" w:rsidR="001939E5" w:rsidRDefault="001939E5" w:rsidP="00625BF4">
      <w:pPr>
        <w:pStyle w:val="Heading3"/>
      </w:pPr>
      <w:bookmarkStart w:id="34" w:name="_Toc227389673"/>
      <w:r>
        <w:t>Login Captcha</w:t>
      </w:r>
      <w:bookmarkEnd w:id="34"/>
    </w:p>
    <w:p w14:paraId="076257AB" w14:textId="444C4DF7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br/>
        <w:t>The system shall require users to complete a CAPTCHA challenge before allowing access to the login form.</w:t>
      </w:r>
    </w:p>
    <w:p w14:paraId="77E75458" w14:textId="4B3F8BAB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rPr>
          <w:b/>
          <w:bCs/>
        </w:rPr>
        <w:br/>
      </w:r>
      <w:r>
        <w:t>The system shall prevent access to the username/password fields until the CAPTCHA is successfully validated.</w:t>
      </w:r>
    </w:p>
    <w:p w14:paraId="71B79E01" w14:textId="607CB45C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rPr>
          <w:b/>
          <w:bCs/>
        </w:rPr>
        <w:br/>
      </w:r>
      <w:r>
        <w:t>The system shall display an error message if the CAPTCHA validation fails.</w:t>
      </w:r>
    </w:p>
    <w:p w14:paraId="5B815C6D" w14:textId="0CF5AFD4" w:rsidR="00625BF4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limit repeated failed CAPTCHA attempts to mitigate automated attacks.</w:t>
      </w:r>
      <w:r>
        <w:br/>
      </w:r>
      <w:r>
        <w:br/>
      </w:r>
      <w:r w:rsidR="00625BF4" w:rsidRPr="001939E5">
        <w:rPr>
          <w:rStyle w:val="Heading3Char"/>
        </w:rPr>
        <w:t>Login</w:t>
      </w:r>
    </w:p>
    <w:p w14:paraId="03C090B9" w14:textId="19A1735D" w:rsidR="0090385F" w:rsidRDefault="0081089C" w:rsidP="0090385F">
      <w:r>
        <w:rPr>
          <w:b/>
          <w:bCs/>
        </w:rPr>
        <w:t>B</w:t>
      </w:r>
      <w:r w:rsidR="0090385F" w:rsidRPr="00085714">
        <w:rPr>
          <w:b/>
          <w:bCs/>
        </w:rPr>
        <w:t>R</w:t>
      </w:r>
      <w:r w:rsidR="0090385F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085714">
        <w:rPr>
          <w:b/>
          <w:bCs/>
        </w:rPr>
        <w:t>1</w:t>
      </w:r>
      <w:r w:rsidR="0090385F" w:rsidRPr="00085714">
        <w:rPr>
          <w:b/>
          <w:bCs/>
        </w:rPr>
        <w:t>: Display Login Page</w:t>
      </w:r>
      <w:r>
        <w:rPr>
          <w:b/>
          <w:bCs/>
        </w:rPr>
        <w:br/>
      </w:r>
      <w:r w:rsidR="0090385F">
        <w:t>The system shall display a login page that includes fields for entering a valid email address and password.</w:t>
      </w:r>
    </w:p>
    <w:p w14:paraId="4903F277" w14:textId="6C1C75F7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2: Validate Required Fields</w:t>
      </w:r>
      <w:r>
        <w:rPr>
          <w:b/>
          <w:bCs/>
        </w:rPr>
        <w:br/>
      </w:r>
      <w:r w:rsidR="0090385F">
        <w:t>The system shall validate that both the email and password fields are populated before allowing the user to submit the login form.</w:t>
      </w:r>
      <w:r w:rsidR="00DA0DE5">
        <w:br/>
      </w:r>
      <w:r>
        <w:rPr>
          <w:b/>
          <w:bCs/>
        </w:rPr>
        <w:br/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3: Validate Email Format</w:t>
      </w:r>
      <w:r>
        <w:rPr>
          <w:b/>
          <w:bCs/>
        </w:rPr>
        <w:br/>
      </w:r>
      <w:r w:rsidR="0090385F">
        <w:t>The system shall validate that the email address entered conforms to standard email formatting rules.</w:t>
      </w:r>
    </w:p>
    <w:p w14:paraId="4FD26620" w14:textId="391A818A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4: Authenticate User Credentials</w:t>
      </w:r>
      <w:r>
        <w:rPr>
          <w:b/>
          <w:bCs/>
        </w:rPr>
        <w:br/>
      </w:r>
      <w:r w:rsidR="0090385F">
        <w:t>The system shall authenticate the user by verifying the provided email and password against stored credentials in the database.</w:t>
      </w:r>
    </w:p>
    <w:p w14:paraId="2CAAB534" w14:textId="3FD66D32" w:rsidR="0090385F" w:rsidRPr="0081089C" w:rsidRDefault="001939E5" w:rsidP="0090385F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5: Password Hash Verification</w:t>
      </w:r>
      <w:r w:rsidR="0081089C">
        <w:rPr>
          <w:b/>
          <w:bCs/>
        </w:rPr>
        <w:br/>
      </w:r>
      <w:r w:rsidR="0090385F">
        <w:t>The system shall compare the submitted password to the stored password using secure hashing.</w:t>
      </w:r>
    </w:p>
    <w:p w14:paraId="239E8BA8" w14:textId="135D19D3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6: Display Authentication Errors</w:t>
      </w:r>
      <w:r>
        <w:rPr>
          <w:b/>
          <w:bCs/>
        </w:rPr>
        <w:br/>
      </w:r>
      <w:r w:rsidR="0090385F">
        <w:t>The system shall display an error message when authentication fails due to invalid credentials.</w:t>
      </w:r>
    </w:p>
    <w:p w14:paraId="50CF694D" w14:textId="75B47F8D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7: Successful Login Redirect</w:t>
      </w:r>
      <w:r>
        <w:rPr>
          <w:b/>
          <w:bCs/>
        </w:rPr>
        <w:br/>
      </w:r>
      <w:r w:rsidR="0090385F">
        <w:t>The system shall redirect authenticated users to the application’s home/dashboard page.</w:t>
      </w:r>
    </w:p>
    <w:p w14:paraId="228FD31C" w14:textId="77777777" w:rsidR="00A86530" w:rsidRDefault="0081089C" w:rsidP="0090385F"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8: Session Creation</w:t>
      </w:r>
      <w:r>
        <w:rPr>
          <w:b/>
          <w:bCs/>
        </w:rPr>
        <w:br/>
      </w:r>
      <w:r w:rsidR="0090385F">
        <w:t>The system shall create</w:t>
      </w:r>
    </w:p>
    <w:p w14:paraId="7F06A37A" w14:textId="2C826CAC" w:rsidR="0090385F" w:rsidRPr="0081089C" w:rsidRDefault="0090385F" w:rsidP="0090385F">
      <w:pPr>
        <w:rPr>
          <w:b/>
          <w:bCs/>
        </w:rPr>
      </w:pPr>
      <w:r>
        <w:t xml:space="preserve"> a secure session token upon successful login.</w:t>
      </w:r>
    </w:p>
    <w:p w14:paraId="59732CBC" w14:textId="74E6BB23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9: Session Storage</w:t>
      </w:r>
      <w:r>
        <w:rPr>
          <w:b/>
          <w:bCs/>
        </w:rPr>
        <w:br/>
      </w:r>
      <w:r w:rsidR="0090385F">
        <w:t>The system shall store the session token in a secure, HTTP</w:t>
      </w:r>
      <w:r w:rsidR="0090385F">
        <w:rPr>
          <w:rFonts w:ascii="Cambria Math" w:hAnsi="Cambria Math" w:cs="Cambria Math"/>
        </w:rPr>
        <w:t>‑</w:t>
      </w:r>
      <w:r w:rsidR="0090385F">
        <w:t>only cookie.</w:t>
      </w:r>
    </w:p>
    <w:p w14:paraId="26FD67EE" w14:textId="0C1F7895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10: Session Timeout</w:t>
      </w:r>
      <w:r>
        <w:rPr>
          <w:b/>
          <w:bCs/>
        </w:rPr>
        <w:br/>
      </w:r>
      <w:r w:rsidR="0090385F">
        <w:t>The system shall automatically expire user sessions after a defined period of inactivity.</w:t>
      </w:r>
    </w:p>
    <w:p w14:paraId="3A039223" w14:textId="7201114E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11: Logout Functionality</w:t>
      </w:r>
      <w:r>
        <w:rPr>
          <w:b/>
          <w:bCs/>
        </w:rPr>
        <w:br/>
      </w:r>
      <w:r w:rsidR="0090385F">
        <w:t>The system shall allow users to log out, which terminates the active session and removes the session cookie.</w:t>
      </w:r>
    </w:p>
    <w:p w14:paraId="3E841AB4" w14:textId="391E9079" w:rsidR="00D5108D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12: Access Control</w:t>
      </w:r>
      <w:r>
        <w:rPr>
          <w:b/>
          <w:bCs/>
        </w:rPr>
        <w:br/>
      </w:r>
      <w:r w:rsidR="0090385F">
        <w:t>The system shall restrict access to authenticated pages unless a valid session token is present.</w:t>
      </w:r>
      <w:r w:rsidR="001146FA">
        <w:rPr>
          <w:b/>
          <w:bCs/>
        </w:rPr>
        <w:br/>
      </w:r>
      <w:r w:rsidR="001939E5">
        <w:rPr>
          <w:b/>
          <w:bCs/>
        </w:rPr>
        <w:br/>
      </w: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13: Error Messaging for Locked or Disabled Accounts</w:t>
      </w:r>
      <w:r>
        <w:rPr>
          <w:b/>
          <w:bCs/>
        </w:rPr>
        <w:br/>
      </w:r>
      <w:r w:rsidR="0090385F">
        <w:t>The system shall display a specific error message if a user attempts to log in with an account that is locked, disabled, or inactive.</w:t>
      </w:r>
    </w:p>
    <w:p w14:paraId="41DD54CC" w14:textId="62AA728C" w:rsidR="0090385F" w:rsidRPr="00D5108D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14: Prevent Multiple Failed Attempts</w:t>
      </w:r>
      <w:r w:rsidR="00D5108D">
        <w:rPr>
          <w:b/>
          <w:bCs/>
        </w:rPr>
        <w:br/>
      </w:r>
      <w:r w:rsidR="0090385F">
        <w:t>The system shall track failed login attempts and temporarily lock the account after a defined threshold is exceeded.</w:t>
      </w:r>
    </w:p>
    <w:p w14:paraId="4B564049" w14:textId="7E845D0D" w:rsidR="00886A9F" w:rsidRPr="001146FA" w:rsidRDefault="0081089C" w:rsidP="00886A9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15: Secure Transmission</w:t>
      </w:r>
      <w:r w:rsidR="00D5108D">
        <w:rPr>
          <w:b/>
          <w:bCs/>
        </w:rPr>
        <w:br/>
      </w:r>
      <w:r w:rsidR="0090385F">
        <w:t>The system shall transmit all login credentials and session tokens over HTTPS.</w:t>
      </w:r>
      <w:r w:rsidR="001146FA">
        <w:rPr>
          <w:b/>
          <w:bCs/>
        </w:rPr>
        <w:br/>
      </w:r>
      <w:r w:rsidR="0000048D">
        <w:rPr>
          <w:b/>
          <w:bCs/>
        </w:rPr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16: Provide Create Account Navigation</w:t>
      </w:r>
      <w:r w:rsidR="00886A9F">
        <w:rPr>
          <w:b/>
          <w:bCs/>
        </w:rPr>
        <w:br/>
      </w:r>
      <w:r w:rsidR="00886A9F" w:rsidRPr="00886A9F">
        <w:t>The system shall provide a link on the login page that navigates users to the account creation page.</w:t>
      </w:r>
      <w:r w:rsidR="0000048D">
        <w:br/>
      </w:r>
      <w:r w:rsidR="00886A9F">
        <w:rPr>
          <w:b/>
          <w:bCs/>
        </w:rPr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17: Provide Reset Password Navigation</w:t>
      </w:r>
      <w:r w:rsidR="00886A9F">
        <w:rPr>
          <w:b/>
          <w:bCs/>
        </w:rPr>
        <w:br/>
      </w:r>
      <w:r w:rsidR="00886A9F" w:rsidRPr="00886A9F">
        <w:t>The system shall provide a link on the login page that navigates users to the password reset page.</w:t>
      </w:r>
      <w:r w:rsidR="00A86530">
        <w:br/>
      </w:r>
      <w:r w:rsidR="001939E5">
        <w:br/>
      </w:r>
      <w:r w:rsidR="001939E5">
        <w:br/>
      </w:r>
      <w:r w:rsidR="001939E5">
        <w:br/>
      </w:r>
      <w:r w:rsidR="001939E5">
        <w:lastRenderedPageBreak/>
        <w:br/>
      </w:r>
      <w:r w:rsidR="00886A9F"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18: Display Email Format Error</w:t>
      </w:r>
      <w:r w:rsidR="00886A9F">
        <w:rPr>
          <w:b/>
          <w:bCs/>
        </w:rPr>
        <w:br/>
      </w:r>
      <w:r w:rsidR="00886A9F" w:rsidRPr="00886A9F">
        <w:t>The system shall display a specific error message when the email address does not meet standard formatting rules.</w:t>
      </w:r>
    </w:p>
    <w:p w14:paraId="1578891E" w14:textId="77777777" w:rsidR="008F4397" w:rsidRDefault="00886A9F" w:rsidP="00A86530">
      <w:r w:rsidRPr="00886A9F">
        <w:rPr>
          <w:b/>
          <w:bCs/>
        </w:rPr>
        <w:t>BR</w:t>
      </w:r>
      <w:r w:rsidRPr="00886A9F">
        <w:rPr>
          <w:rFonts w:ascii="Cambria Math" w:hAnsi="Cambria Math" w:cs="Cambria Math"/>
          <w:b/>
          <w:bCs/>
        </w:rPr>
        <w:t>‑</w:t>
      </w:r>
      <w:r w:rsidRPr="00886A9F">
        <w:rPr>
          <w:b/>
          <w:bCs/>
        </w:rPr>
        <w:t>Login</w:t>
      </w:r>
      <w:r w:rsidRPr="00886A9F">
        <w:rPr>
          <w:rFonts w:ascii="Cambria Math" w:hAnsi="Cambria Math" w:cs="Cambria Math"/>
          <w:b/>
          <w:bCs/>
        </w:rPr>
        <w:t>‑</w:t>
      </w:r>
      <w:r w:rsidRPr="00886A9F">
        <w:rPr>
          <w:b/>
          <w:bCs/>
        </w:rPr>
        <w:t>19: Display Required Field Errors</w:t>
      </w:r>
      <w:r>
        <w:rPr>
          <w:b/>
          <w:bCs/>
        </w:rPr>
        <w:br/>
      </w:r>
      <w:r w:rsidRPr="00886A9F">
        <w:t>The system shall display an error message when required fields (email or password) are left blank.</w:t>
      </w:r>
    </w:p>
    <w:p w14:paraId="1E3C17F1" w14:textId="77777777" w:rsidR="008F4397" w:rsidRDefault="008F4397" w:rsidP="00A86530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20: Display Application Header</w:t>
      </w:r>
      <w:r>
        <w:rPr>
          <w:b/>
          <w:bCs/>
        </w:rPr>
        <w:br/>
      </w:r>
      <w:r w:rsidRPr="008F4397">
        <w:t>The system shall display the application header containing the NeuByte logo, notification icon, and menu icon on the login page</w:t>
      </w:r>
      <w:r>
        <w:t>.</w:t>
      </w:r>
    </w:p>
    <w:p w14:paraId="6C93AD56" w14:textId="77777777" w:rsidR="008F4397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21</w:t>
      </w:r>
      <w:r w:rsidRPr="008F4397">
        <w:rPr>
          <w:b/>
          <w:bCs/>
        </w:rPr>
        <w:t>: Mask Password Input</w:t>
      </w:r>
      <w:r>
        <w:rPr>
          <w:b/>
          <w:bCs/>
        </w:rPr>
        <w:br/>
      </w:r>
      <w:r>
        <w:t>The system shall mask password characters as they are entered.</w:t>
      </w:r>
    </w:p>
    <w:p w14:paraId="25F0777D" w14:textId="02FE98BD" w:rsidR="008F4397" w:rsidRPr="008F4397" w:rsidRDefault="008F4397" w:rsidP="008F4397">
      <w:pPr>
        <w:rPr>
          <w:b/>
          <w:bCs/>
        </w:rPr>
      </w:pP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</w:t>
      </w:r>
      <w:r w:rsidR="003F398B">
        <w:rPr>
          <w:b/>
          <w:bCs/>
        </w:rPr>
        <w:t>2</w:t>
      </w:r>
      <w:r w:rsidRPr="008F4397">
        <w:rPr>
          <w:b/>
          <w:bCs/>
        </w:rPr>
        <w:t>: Provide Accessible Labels</w:t>
      </w:r>
      <w:r>
        <w:rPr>
          <w:b/>
          <w:bCs/>
        </w:rPr>
        <w:br/>
      </w:r>
      <w:r>
        <w:t>The system shall provide accessible labels for all input fields to support screen readers.</w:t>
      </w:r>
    </w:p>
    <w:p w14:paraId="18D2A844" w14:textId="55D492E6" w:rsidR="001939E5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7E3B14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</w:t>
      </w:r>
      <w:r w:rsidR="00B71F72">
        <w:rPr>
          <w:b/>
          <w:bCs/>
        </w:rPr>
        <w:t>3</w:t>
      </w:r>
      <w:r w:rsidRPr="008F4397">
        <w:rPr>
          <w:b/>
          <w:bCs/>
        </w:rPr>
        <w:t>: Keyboard Navigation Support</w:t>
      </w:r>
      <w:r>
        <w:br/>
        <w:t>The system shall allow users to navigate the login form using keyboard input only.</w:t>
      </w:r>
    </w:p>
    <w:p w14:paraId="2141546A" w14:textId="2453EDE0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rPr>
          <w:b/>
          <w:bCs/>
        </w:rPr>
        <w:br/>
      </w:r>
      <w:r>
        <w:t>The system shall require MFA for all users after successful primary authentication.</w:t>
      </w:r>
    </w:p>
    <w:p w14:paraId="368E9AE3" w14:textId="42D97ED2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rPr>
          <w:b/>
          <w:bCs/>
        </w:rPr>
        <w:br/>
      </w:r>
      <w:r>
        <w:t>The system shall support MFA via an Authenticator App (TOTP).</w:t>
      </w:r>
    </w:p>
    <w:p w14:paraId="70CAF3E3" w14:textId="553A967F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rPr>
          <w:b/>
          <w:bCs/>
        </w:rPr>
        <w:br/>
      </w:r>
      <w:r>
        <w:t>The system shall support MFA via Email One</w:t>
      </w:r>
      <w:r>
        <w:rPr>
          <w:rFonts w:ascii="Cambria Math" w:hAnsi="Cambria Math" w:cs="Cambria Math"/>
        </w:rPr>
        <w:t>‑</w:t>
      </w:r>
      <w:r>
        <w:t>Time Code (OTP).</w:t>
      </w:r>
    </w:p>
    <w:p w14:paraId="28562813" w14:textId="4DF861C1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allow users to complete MFA using either TOTP or Email OTP based on their configured preference.</w:t>
      </w:r>
    </w:p>
    <w:p w14:paraId="62B0059E" w14:textId="748883E3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05</w:t>
      </w:r>
      <w:r>
        <w:rPr>
          <w:b/>
          <w:bCs/>
        </w:rPr>
        <w:br/>
      </w:r>
      <w:r>
        <w:t>The system shall display an error message when an invalid MFA code is entered.</w:t>
      </w:r>
    </w:p>
    <w:p w14:paraId="10973353" w14:textId="2A71C9D6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06</w:t>
      </w:r>
      <w:r>
        <w:rPr>
          <w:b/>
          <w:bCs/>
        </w:rPr>
        <w:br/>
      </w:r>
      <w:r>
        <w:t>The system shall expire MFA codes after a defined time period.</w:t>
      </w:r>
    </w:p>
    <w:p w14:paraId="162F700B" w14:textId="383A614E" w:rsidR="001939E5" w:rsidRPr="003E77A6" w:rsidRDefault="001939E5" w:rsidP="001939E5">
      <w:pPr>
        <w:rPr>
          <w:b/>
          <w:bCs/>
        </w:rPr>
      </w:pPr>
      <w:r w:rsidRPr="003E77A6">
        <w:rPr>
          <w:b/>
          <w:bCs/>
        </w:rPr>
        <w:t>BR</w:t>
      </w:r>
      <w:r w:rsidRPr="003E77A6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MFA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07</w:t>
      </w:r>
      <w:r w:rsidR="003E77A6">
        <w:rPr>
          <w:b/>
          <w:bCs/>
        </w:rPr>
        <w:br/>
      </w:r>
      <w:r>
        <w:t>The system shall allow users to request a new MFA code when using Email OTP.</w:t>
      </w:r>
    </w:p>
    <w:p w14:paraId="330699C1" w14:textId="77777777" w:rsidR="001939E5" w:rsidRDefault="001939E5" w:rsidP="008F4397">
      <w:pPr>
        <w:rPr>
          <w:b/>
          <w:bCs/>
        </w:rPr>
      </w:pPr>
    </w:p>
    <w:p w14:paraId="46091D1A" w14:textId="41904464" w:rsidR="00625BF4" w:rsidRPr="00625BF4" w:rsidRDefault="003E77A6" w:rsidP="00625BF4">
      <w:pPr>
        <w:pStyle w:val="Heading3"/>
      </w:pPr>
      <w:r>
        <w:lastRenderedPageBreak/>
        <w:br/>
      </w:r>
      <w:r>
        <w:br/>
      </w:r>
      <w:bookmarkStart w:id="35" w:name="_Toc227389674"/>
      <w:r w:rsidR="00625BF4">
        <w:t>Create Account</w:t>
      </w:r>
      <w:bookmarkEnd w:id="35"/>
    </w:p>
    <w:p w14:paraId="5221590A" w14:textId="1B713C1E" w:rsidR="00A86530" w:rsidRPr="008F4397" w:rsidRDefault="00886A9F" w:rsidP="008F4397">
      <w:r>
        <w:rPr>
          <w:b/>
          <w:bCs/>
        </w:rPr>
        <w:br/>
      </w:r>
      <w:r w:rsidR="00A86530" w:rsidRPr="00A86530">
        <w:rPr>
          <w:b/>
          <w:bCs/>
        </w:rPr>
        <w:t>BR</w:t>
      </w:r>
      <w:r w:rsidR="00A86530" w:rsidRPr="00A86530">
        <w:rPr>
          <w:rFonts w:ascii="Cambria Math" w:hAnsi="Cambria Math" w:cs="Cambria Math"/>
          <w:b/>
          <w:bCs/>
        </w:rPr>
        <w:t>‑</w:t>
      </w:r>
      <w:r w:rsidR="00A86530" w:rsidRPr="00A86530">
        <w:rPr>
          <w:b/>
          <w:bCs/>
        </w:rPr>
        <w:t>Create</w:t>
      </w:r>
      <w:r w:rsidR="00A86530" w:rsidRPr="00A86530">
        <w:rPr>
          <w:rFonts w:ascii="Cambria Math" w:hAnsi="Cambria Math" w:cs="Cambria Math"/>
          <w:b/>
          <w:bCs/>
        </w:rPr>
        <w:t>‑</w:t>
      </w:r>
      <w:r w:rsidR="00A86530" w:rsidRPr="00A86530">
        <w:rPr>
          <w:b/>
          <w:bCs/>
        </w:rPr>
        <w:t>01: Display Create Account Page</w:t>
      </w:r>
      <w:r w:rsidR="00A86530">
        <w:rPr>
          <w:b/>
          <w:bCs/>
        </w:rPr>
        <w:br/>
      </w:r>
      <w:r w:rsidR="00A86530" w:rsidRPr="00A86530">
        <w:t>The system shall display a Create Account page containing fields for Email, Password, and Confirm Password.</w:t>
      </w:r>
    </w:p>
    <w:p w14:paraId="39588096" w14:textId="512B6AFC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02: Display Application Header</w:t>
      </w:r>
      <w:r>
        <w:rPr>
          <w:b/>
          <w:bCs/>
        </w:rPr>
        <w:br/>
      </w:r>
      <w:r w:rsidRPr="00A86530">
        <w:t>The system shall display the application header containing the NeuByte logo, notification icon, and menu icon on the Create Account page.</w:t>
      </w:r>
      <w:r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03: Required Fields Validation</w:t>
      </w:r>
      <w:r>
        <w:rPr>
          <w:b/>
          <w:bCs/>
        </w:rPr>
        <w:br/>
      </w:r>
      <w:r w:rsidRPr="00A86530">
        <w:t>The system shall require the Email, Password, and Confirm Password fields to be populated before allowing account creation.</w:t>
      </w:r>
    </w:p>
    <w:p w14:paraId="7930FB6F" w14:textId="1AEE282F" w:rsidR="00A86530" w:rsidRPr="00A86530" w:rsidRDefault="00A86530" w:rsidP="00A86530"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04: Validate Email Format</w:t>
      </w:r>
      <w:r>
        <w:rPr>
          <w:b/>
          <w:bCs/>
        </w:rPr>
        <w:br/>
      </w:r>
      <w:r w:rsidRPr="00A86530">
        <w:t>The system shall validate that the email address entered conforms to standard email formatting rules.</w:t>
      </w:r>
      <w:r>
        <w:br/>
      </w:r>
      <w:r w:rsidR="0000048D"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05: Password Complexity Validation</w:t>
      </w:r>
      <w:r>
        <w:br/>
      </w:r>
      <w:r w:rsidRPr="00A86530">
        <w:t>The system shall validate that the password meets the minimum complexity requirements:</w:t>
      </w:r>
    </w:p>
    <w:p w14:paraId="26E27E31" w14:textId="77777777" w:rsidR="00A86530" w:rsidRDefault="00A86530" w:rsidP="00A86530">
      <w:pPr>
        <w:pStyle w:val="ListParagraph"/>
        <w:numPr>
          <w:ilvl w:val="0"/>
          <w:numId w:val="32"/>
        </w:numPr>
      </w:pPr>
      <w:r w:rsidRPr="00A86530">
        <w:t>At least 8 characters</w:t>
      </w:r>
    </w:p>
    <w:p w14:paraId="3B70A0B7" w14:textId="77777777" w:rsidR="00A86530" w:rsidRDefault="00A86530" w:rsidP="00A86530">
      <w:pPr>
        <w:pStyle w:val="ListParagraph"/>
        <w:numPr>
          <w:ilvl w:val="0"/>
          <w:numId w:val="32"/>
        </w:numPr>
      </w:pPr>
      <w:r w:rsidRPr="00A86530">
        <w:t>At least 1 number</w:t>
      </w:r>
    </w:p>
    <w:p w14:paraId="1460F201" w14:textId="380F47B4" w:rsidR="003E77A6" w:rsidRDefault="00A86530" w:rsidP="003E77A6">
      <w:pPr>
        <w:pStyle w:val="ListParagraph"/>
        <w:numPr>
          <w:ilvl w:val="0"/>
          <w:numId w:val="32"/>
        </w:numPr>
      </w:pPr>
      <w:r w:rsidRPr="00A86530">
        <w:t xml:space="preserve">At least 1 special </w:t>
      </w:r>
      <w:r w:rsidR="003E77A6">
        <w:t>character</w:t>
      </w:r>
    </w:p>
    <w:p w14:paraId="787777D9" w14:textId="41592804" w:rsidR="00A86530" w:rsidRPr="003E77A6" w:rsidRDefault="00A86530" w:rsidP="003E77A6">
      <w:r w:rsidRPr="003E77A6">
        <w:rPr>
          <w:b/>
          <w:bCs/>
        </w:rPr>
        <w:t>BR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Create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06: Confirm Password Match</w:t>
      </w:r>
      <w:r w:rsidRPr="003E77A6">
        <w:rPr>
          <w:b/>
          <w:bCs/>
        </w:rPr>
        <w:br/>
      </w:r>
      <w:r w:rsidRPr="00A86530">
        <w:t>The system shall validate that the Confirm Password field matches the Password field.</w:t>
      </w:r>
    </w:p>
    <w:p w14:paraId="59751418" w14:textId="3CEAE64B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07: Display Field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Level Validation Errors</w:t>
      </w:r>
      <w:r>
        <w:rPr>
          <w:b/>
          <w:bCs/>
        </w:rPr>
        <w:br/>
      </w:r>
      <w:r w:rsidRPr="00A86530">
        <w:t>The system shall display specific error messages when validation fails (e.g., invalid email, weak password, mismatched passwords).</w:t>
      </w:r>
      <w:r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08: Check for Existing Account</w:t>
      </w:r>
      <w:r>
        <w:rPr>
          <w:b/>
          <w:bCs/>
        </w:rPr>
        <w:br/>
      </w:r>
      <w:r w:rsidRPr="00A86530">
        <w:t>The system shall prevent account creation if the email address is already associated with an existing user account.</w:t>
      </w:r>
    </w:p>
    <w:p w14:paraId="71DBE38B" w14:textId="2CBC6FF5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09: Password Hashing</w:t>
      </w:r>
      <w:r>
        <w:rPr>
          <w:b/>
          <w:bCs/>
        </w:rPr>
        <w:br/>
      </w:r>
      <w:r w:rsidRPr="00A86530">
        <w:t>The system shall securely hash the password before storing it in the database.</w:t>
      </w:r>
      <w:r w:rsidR="003F398B"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10: Create User Account Record</w:t>
      </w:r>
      <w:r>
        <w:rPr>
          <w:b/>
          <w:bCs/>
        </w:rPr>
        <w:br/>
      </w:r>
      <w:r w:rsidRPr="00A86530">
        <w:t>The system shall create a new user account record upon successful validation of all fields.</w:t>
      </w:r>
    </w:p>
    <w:p w14:paraId="2BC0C961" w14:textId="5ACAEBC8" w:rsidR="008F4397" w:rsidRPr="008F4397" w:rsidRDefault="00A86530" w:rsidP="008F4397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11: Display Account Creation Errors</w:t>
      </w:r>
      <w:r>
        <w:rPr>
          <w:b/>
          <w:bCs/>
        </w:rPr>
        <w:br/>
      </w:r>
      <w:r w:rsidRPr="00A86530">
        <w:t>The system shall display an error message if account creation fails due to system or database errors.</w:t>
      </w:r>
      <w:r>
        <w:br/>
      </w:r>
      <w:r>
        <w:rPr>
          <w:b/>
          <w:bCs/>
        </w:rPr>
        <w:br/>
      </w:r>
      <w:r w:rsidR="003A7C38">
        <w:rPr>
          <w:b/>
          <w:bCs/>
        </w:rPr>
        <w:lastRenderedPageBreak/>
        <w:br/>
      </w:r>
      <w:r w:rsidR="003A7C38"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12: Successful Account Creation Redirect</w:t>
      </w:r>
      <w:r>
        <w:rPr>
          <w:b/>
          <w:bCs/>
        </w:rPr>
        <w:br/>
      </w:r>
      <w:r w:rsidRPr="00A86530">
        <w:t>The system shall redirect the user to the Login page after successful account creation.</w:t>
      </w:r>
      <w:r>
        <w:rPr>
          <w:b/>
          <w:bCs/>
        </w:rPr>
        <w:br/>
      </w:r>
      <w:r w:rsidR="008F4397">
        <w:rPr>
          <w:b/>
          <w:bCs/>
        </w:rPr>
        <w:br/>
      </w:r>
      <w:r w:rsidR="008F4397" w:rsidRPr="008F4397">
        <w:rPr>
          <w:b/>
          <w:bCs/>
        </w:rPr>
        <w:t>BR</w:t>
      </w:r>
      <w:r w:rsidR="008F4397" w:rsidRPr="008F4397">
        <w:rPr>
          <w:rFonts w:ascii="Cambria Math" w:hAnsi="Cambria Math" w:cs="Cambria Math"/>
          <w:b/>
          <w:bCs/>
        </w:rPr>
        <w:t>‑</w:t>
      </w:r>
      <w:r w:rsidR="008F4397" w:rsidRPr="008F4397">
        <w:rPr>
          <w:b/>
          <w:bCs/>
        </w:rPr>
        <w:t>Create</w:t>
      </w:r>
      <w:r w:rsidR="008F4397" w:rsidRPr="008F4397">
        <w:rPr>
          <w:rFonts w:ascii="Cambria Math" w:hAnsi="Cambria Math" w:cs="Cambria Math"/>
          <w:b/>
          <w:bCs/>
        </w:rPr>
        <w:t>‑</w:t>
      </w:r>
      <w:r w:rsidR="008F4397" w:rsidRPr="008F4397">
        <w:rPr>
          <w:b/>
          <w:bCs/>
        </w:rPr>
        <w:t>1</w:t>
      </w:r>
      <w:r w:rsidR="008F4397">
        <w:rPr>
          <w:b/>
          <w:bCs/>
        </w:rPr>
        <w:t>3</w:t>
      </w:r>
      <w:r w:rsidR="008F4397" w:rsidRPr="008F4397">
        <w:rPr>
          <w:b/>
          <w:bCs/>
        </w:rPr>
        <w:t>: Mask Password Fields</w:t>
      </w:r>
      <w:r w:rsidR="008F4397">
        <w:rPr>
          <w:b/>
          <w:bCs/>
        </w:rPr>
        <w:br/>
      </w:r>
      <w:r w:rsidR="008F4397" w:rsidRPr="008F4397">
        <w:t>The system shall mask characters entered in the Password and Confirm Password fields.</w:t>
      </w:r>
    </w:p>
    <w:p w14:paraId="1DEA392B" w14:textId="598C9125" w:rsidR="008F4397" w:rsidRPr="00FF03CC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4</w:t>
      </w:r>
      <w:r w:rsidRPr="008F4397">
        <w:rPr>
          <w:b/>
          <w:bCs/>
        </w:rPr>
        <w:t>: Secure Transmission</w:t>
      </w:r>
      <w:r>
        <w:rPr>
          <w:b/>
          <w:bCs/>
        </w:rPr>
        <w:br/>
      </w:r>
      <w:r w:rsidRPr="008F4397">
        <w:t>The system shall transmit all account creation data over HTTPS.</w:t>
      </w:r>
      <w:r w:rsidR="00FF03CC">
        <w:br/>
      </w:r>
      <w:r w:rsidR="001146FA">
        <w:rPr>
          <w:b/>
          <w:bCs/>
        </w:rPr>
        <w:br/>
      </w: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5</w:t>
      </w:r>
      <w:r w:rsidRPr="008F4397">
        <w:rPr>
          <w:b/>
          <w:bCs/>
        </w:rPr>
        <w:t>: Provide Accessible Labels</w:t>
      </w:r>
      <w:r>
        <w:rPr>
          <w:b/>
          <w:bCs/>
        </w:rPr>
        <w:br/>
      </w:r>
      <w:r w:rsidRPr="008F4397">
        <w:t>The system shall provide accessible labels for all input fields to support screen readers.</w:t>
      </w:r>
    </w:p>
    <w:p w14:paraId="6F7D585C" w14:textId="77777777" w:rsidR="00625BF4" w:rsidRDefault="008F4397" w:rsidP="00625BF4">
      <w:pPr>
        <w:rPr>
          <w:b/>
          <w:bCs/>
        </w:rPr>
      </w:pP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6</w:t>
      </w:r>
      <w:r w:rsidRPr="008F4397">
        <w:rPr>
          <w:b/>
          <w:bCs/>
        </w:rPr>
        <w:t>: Keyboard Navigation Support</w:t>
      </w:r>
      <w:r>
        <w:rPr>
          <w:b/>
          <w:bCs/>
        </w:rPr>
        <w:br/>
      </w:r>
      <w:r w:rsidRPr="008F4397">
        <w:t>The system shall allow users to navigate the Create Account form using keyboard input only.</w:t>
      </w:r>
    </w:p>
    <w:p w14:paraId="36B3AC0C" w14:textId="5FB74D28" w:rsidR="00625BF4" w:rsidRPr="00625BF4" w:rsidRDefault="0000048D" w:rsidP="00625BF4">
      <w:pPr>
        <w:pStyle w:val="Heading3"/>
      </w:pPr>
      <w:r>
        <w:br/>
      </w:r>
      <w:bookmarkStart w:id="36" w:name="_Toc227389675"/>
      <w:r w:rsidR="00625BF4">
        <w:t>Reset Password</w:t>
      </w:r>
      <w:bookmarkEnd w:id="36"/>
    </w:p>
    <w:p w14:paraId="7ECEC95D" w14:textId="25DC0E1F" w:rsidR="00CA7E27" w:rsidRPr="00CA7E27" w:rsidRDefault="00625BF4" w:rsidP="00625BF4">
      <w:pPr>
        <w:rPr>
          <w:b/>
          <w:bCs/>
        </w:rPr>
      </w:pPr>
      <w:r>
        <w:rPr>
          <w:b/>
          <w:bCs/>
        </w:rPr>
        <w:br/>
      </w:r>
      <w:r w:rsidR="00CA7E27" w:rsidRPr="00CA7E27">
        <w:rPr>
          <w:b/>
          <w:bCs/>
        </w:rPr>
        <w:t>BR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Reset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01: Display Reset Password Page</w:t>
      </w:r>
      <w:r w:rsidR="00CA7E27">
        <w:rPr>
          <w:b/>
          <w:bCs/>
        </w:rPr>
        <w:br/>
      </w:r>
      <w:r w:rsidR="00CA7E27" w:rsidRPr="00CA7E27">
        <w:t>The system shall display a Reset Password page containing fields for Email, Password, and Confirm Password.</w:t>
      </w:r>
    </w:p>
    <w:p w14:paraId="58CD5F41" w14:textId="0CB70237" w:rsidR="00CA7E27" w:rsidRPr="00625BF4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02: Display Application Header</w:t>
      </w:r>
      <w:r>
        <w:rPr>
          <w:b/>
          <w:bCs/>
        </w:rPr>
        <w:br/>
      </w:r>
      <w:r w:rsidRPr="00CA7E27">
        <w:t>The system shall display the application header containing the NeuByte logo, notification icon, and menu icon on the Reset Password page</w:t>
      </w:r>
      <w:r>
        <w:rPr>
          <w:b/>
          <w:bCs/>
        </w:rPr>
        <w:br/>
      </w:r>
      <w:r>
        <w:rPr>
          <w:b/>
          <w:bCs/>
        </w:rPr>
        <w:br/>
      </w: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03: Required Fields Validation</w:t>
      </w:r>
      <w:r>
        <w:rPr>
          <w:b/>
          <w:bCs/>
        </w:rPr>
        <w:br/>
      </w:r>
      <w:r w:rsidRPr="00CA7E27">
        <w:t>The system shall require the Email, Password, and Confirm Password fields to be populated before allowing a password reset.</w:t>
      </w:r>
      <w:r w:rsidR="0000048D">
        <w:rPr>
          <w:b/>
          <w:bCs/>
        </w:rPr>
        <w:br/>
      </w:r>
      <w:r w:rsidR="00C225FE">
        <w:rPr>
          <w:b/>
          <w:bCs/>
        </w:rPr>
        <w:br/>
      </w: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04: Validate Email Format</w:t>
      </w:r>
      <w:r>
        <w:rPr>
          <w:b/>
          <w:bCs/>
        </w:rPr>
        <w:br/>
      </w:r>
      <w:r w:rsidRPr="00CA7E27">
        <w:t>The system shall validate that the email address entered conforms to standard email formatting rules.</w:t>
      </w:r>
    </w:p>
    <w:p w14:paraId="08FF84B5" w14:textId="2B2D7350" w:rsidR="00CA7E27" w:rsidRPr="00CA7E27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05: Password Complexity Validation</w:t>
      </w:r>
      <w:r>
        <w:rPr>
          <w:b/>
          <w:bCs/>
        </w:rPr>
        <w:br/>
      </w:r>
      <w:r w:rsidRPr="00CA7E27">
        <w:t>The system shall validate that the new password meets the minimum complexity requirements:</w:t>
      </w:r>
    </w:p>
    <w:p w14:paraId="4D92D9F6" w14:textId="65ECF53F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8 characters</w:t>
      </w:r>
    </w:p>
    <w:p w14:paraId="15C093C7" w14:textId="3F42C5F2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1 number</w:t>
      </w:r>
    </w:p>
    <w:p w14:paraId="17F1F1DE" w14:textId="2FB05C98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1 special character</w:t>
      </w:r>
    </w:p>
    <w:p w14:paraId="0944051E" w14:textId="79248979" w:rsidR="00CA7E27" w:rsidRPr="00CA7E27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06: Confirm Password Match</w:t>
      </w:r>
      <w:r>
        <w:rPr>
          <w:b/>
          <w:bCs/>
        </w:rPr>
        <w:br/>
      </w:r>
      <w:r w:rsidRPr="00CA7E27">
        <w:t>The system shall validate that the Confirm Password field matches the Password field.</w:t>
      </w:r>
    </w:p>
    <w:p w14:paraId="56E3B8E3" w14:textId="4F5CE1B7" w:rsidR="003F398B" w:rsidRPr="003F398B" w:rsidRDefault="00FF03CC" w:rsidP="003F398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CA7E27" w:rsidRPr="00CA7E27">
        <w:rPr>
          <w:b/>
          <w:bCs/>
        </w:rPr>
        <w:t>BR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Reset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07: Display Field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Level Validation Errors</w:t>
      </w:r>
      <w:r w:rsidR="00CA7E27">
        <w:rPr>
          <w:b/>
          <w:bCs/>
        </w:rPr>
        <w:br/>
      </w:r>
      <w:r w:rsidR="00CA7E27" w:rsidRPr="00CA7E27">
        <w:t>The system shall display specific error messages when validation fails (e.g., invalid email, weak password, mismatched passwords).</w:t>
      </w:r>
      <w:r w:rsidR="00CA7E27">
        <w:rPr>
          <w:b/>
          <w:bCs/>
        </w:rPr>
        <w:br/>
      </w:r>
      <w:r>
        <w:rPr>
          <w:b/>
          <w:bCs/>
        </w:rPr>
        <w:br/>
      </w:r>
      <w:r w:rsidR="003F398B" w:rsidRPr="003F398B">
        <w:rPr>
          <w:b/>
          <w:bCs/>
        </w:rPr>
        <w:t>BR</w:t>
      </w:r>
      <w:r w:rsidR="003F398B" w:rsidRPr="003F398B">
        <w:rPr>
          <w:rFonts w:ascii="Cambria Math" w:hAnsi="Cambria Math" w:cs="Cambria Math"/>
          <w:b/>
          <w:bCs/>
        </w:rPr>
        <w:t>‑</w:t>
      </w:r>
      <w:r w:rsidR="003F398B" w:rsidRPr="003F398B">
        <w:rPr>
          <w:b/>
          <w:bCs/>
        </w:rPr>
        <w:t>Reset</w:t>
      </w:r>
      <w:r w:rsidR="003F398B" w:rsidRPr="003F398B">
        <w:rPr>
          <w:rFonts w:ascii="Cambria Math" w:hAnsi="Cambria Math" w:cs="Cambria Math"/>
          <w:b/>
          <w:bCs/>
        </w:rPr>
        <w:t>‑</w:t>
      </w:r>
      <w:r w:rsidR="003F398B" w:rsidRPr="003F398B">
        <w:rPr>
          <w:b/>
          <w:bCs/>
        </w:rPr>
        <w:t>08: Verify Account Exists</w:t>
      </w:r>
      <w:r w:rsidR="003F398B">
        <w:rPr>
          <w:b/>
          <w:bCs/>
        </w:rPr>
        <w:br/>
      </w:r>
      <w:r w:rsidR="003F398B" w:rsidRPr="003F398B">
        <w:t>The system shall verify that the provided email address is associated with an existing user account.</w:t>
      </w:r>
    </w:p>
    <w:p w14:paraId="107FD6F5" w14:textId="4D935F88" w:rsidR="003F398B" w:rsidRPr="003F398B" w:rsidRDefault="003F398B" w:rsidP="003F398B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 xml:space="preserve">09: Prevent Reuse of Previous </w:t>
      </w:r>
      <w:r>
        <w:rPr>
          <w:b/>
          <w:bCs/>
        </w:rPr>
        <w:t xml:space="preserve">Ten </w:t>
      </w:r>
      <w:r w:rsidRPr="003F398B">
        <w:rPr>
          <w:b/>
          <w:bCs/>
        </w:rPr>
        <w:t>Passwords</w:t>
      </w:r>
      <w:r>
        <w:rPr>
          <w:b/>
          <w:bCs/>
        </w:rPr>
        <w:br/>
      </w:r>
      <w:r w:rsidRPr="003F398B">
        <w:t xml:space="preserve">The system </w:t>
      </w:r>
      <w:r>
        <w:t>shall</w:t>
      </w:r>
      <w:r w:rsidRPr="003F398B">
        <w:t xml:space="preserve"> prevent users from resetting their password to one of their previous</w:t>
      </w:r>
      <w:r>
        <w:t xml:space="preserve"> ten</w:t>
      </w:r>
      <w:r w:rsidRPr="003F398B">
        <w:t xml:space="preserve"> used passwords.</w:t>
      </w:r>
    </w:p>
    <w:p w14:paraId="1CAEC0AD" w14:textId="7D0CAD92" w:rsidR="003F398B" w:rsidRPr="003F398B" w:rsidRDefault="003F398B" w:rsidP="003F398B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10: Password Hashing</w:t>
      </w:r>
      <w:r>
        <w:rPr>
          <w:b/>
          <w:bCs/>
        </w:rPr>
        <w:br/>
      </w:r>
      <w:r w:rsidRPr="003F398B">
        <w:t>The system shall securely hash the new password before storing it in the database.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11: Update User Password</w:t>
      </w:r>
      <w:r>
        <w:rPr>
          <w:b/>
          <w:bCs/>
        </w:rPr>
        <w:br/>
      </w:r>
      <w:r w:rsidRPr="003F398B">
        <w:t>The system shall update the user’s stored password upon successful validation of all fields.</w:t>
      </w:r>
    </w:p>
    <w:p w14:paraId="71DC4DD0" w14:textId="0DC6F013" w:rsidR="00CD3996" w:rsidRPr="00CD3996" w:rsidRDefault="003F398B" w:rsidP="00CD3996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12: Display Reset Errors</w:t>
      </w:r>
      <w:r>
        <w:rPr>
          <w:b/>
          <w:bCs/>
        </w:rPr>
        <w:br/>
      </w:r>
      <w:r w:rsidRPr="003F398B">
        <w:t>The system shall display an error message if the password reset fails due to system or database errors.</w:t>
      </w:r>
      <w:r w:rsidR="00B80DE0">
        <w:rPr>
          <w:b/>
          <w:bCs/>
        </w:rPr>
        <w:br/>
      </w:r>
      <w:r>
        <w:rPr>
          <w:b/>
          <w:bCs/>
        </w:rPr>
        <w:br/>
      </w: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13: Successful Reset Redirect</w:t>
      </w:r>
      <w:r>
        <w:rPr>
          <w:b/>
          <w:bCs/>
        </w:rPr>
        <w:br/>
      </w:r>
      <w:r w:rsidRPr="003F398B">
        <w:t>The system shall redirect the user to the Login page after a successful password reset.</w:t>
      </w:r>
      <w:r w:rsidR="00CD3996">
        <w:br/>
      </w:r>
      <w:r>
        <w:rPr>
          <w:b/>
          <w:bCs/>
        </w:rPr>
        <w:br/>
      </w:r>
      <w:r w:rsidR="00CD3996" w:rsidRPr="00CD3996">
        <w:rPr>
          <w:b/>
          <w:bCs/>
        </w:rPr>
        <w:t>BR</w:t>
      </w:r>
      <w:r w:rsidR="00CD3996" w:rsidRPr="00CD3996">
        <w:rPr>
          <w:rFonts w:ascii="Cambria Math" w:hAnsi="Cambria Math" w:cs="Cambria Math"/>
          <w:b/>
          <w:bCs/>
        </w:rPr>
        <w:t>‑</w:t>
      </w:r>
      <w:r w:rsidR="00CD3996" w:rsidRPr="00CD3996">
        <w:rPr>
          <w:b/>
          <w:bCs/>
        </w:rPr>
        <w:t>Reset</w:t>
      </w:r>
      <w:r w:rsidR="00CD3996" w:rsidRPr="00CD3996">
        <w:rPr>
          <w:rFonts w:ascii="Cambria Math" w:hAnsi="Cambria Math" w:cs="Cambria Math"/>
          <w:b/>
          <w:bCs/>
        </w:rPr>
        <w:t>‑</w:t>
      </w:r>
      <w:r w:rsidR="00CD3996" w:rsidRPr="00CD3996">
        <w:rPr>
          <w:b/>
          <w:bCs/>
        </w:rPr>
        <w:t>1</w:t>
      </w:r>
      <w:r w:rsidR="00C225FE">
        <w:rPr>
          <w:b/>
          <w:bCs/>
        </w:rPr>
        <w:t>4</w:t>
      </w:r>
      <w:r w:rsidR="00CD3996" w:rsidRPr="00CD3996">
        <w:rPr>
          <w:b/>
          <w:bCs/>
        </w:rPr>
        <w:t>: Mask Password Fields</w:t>
      </w:r>
      <w:r w:rsidR="00CD3996">
        <w:rPr>
          <w:b/>
          <w:bCs/>
        </w:rPr>
        <w:br/>
      </w:r>
      <w:r w:rsidR="00CD3996" w:rsidRPr="00CD3996">
        <w:t>The system shall mask characters entered in the Password and Confirm Password fields.</w:t>
      </w:r>
    </w:p>
    <w:p w14:paraId="596F2D88" w14:textId="05388116" w:rsidR="00625BF4" w:rsidRDefault="00CD3996" w:rsidP="00625BF4">
      <w:pPr>
        <w:rPr>
          <w:b/>
          <w:bCs/>
        </w:rPr>
      </w:pPr>
      <w:r w:rsidRPr="00CD3996">
        <w:rPr>
          <w:b/>
          <w:bCs/>
        </w:rPr>
        <w:t>BR</w:t>
      </w:r>
      <w:r w:rsidRPr="00CD3996">
        <w:rPr>
          <w:rFonts w:ascii="Cambria Math" w:hAnsi="Cambria Math" w:cs="Cambria Math"/>
          <w:b/>
          <w:bCs/>
        </w:rPr>
        <w:t>‑</w:t>
      </w:r>
      <w:r w:rsidRPr="00CD3996">
        <w:rPr>
          <w:b/>
          <w:bCs/>
        </w:rPr>
        <w:t>Reset</w:t>
      </w:r>
      <w:r w:rsidRPr="00CD3996">
        <w:rPr>
          <w:rFonts w:ascii="Cambria Math" w:hAnsi="Cambria Math" w:cs="Cambria Math"/>
          <w:b/>
          <w:bCs/>
        </w:rPr>
        <w:t>‑</w:t>
      </w:r>
      <w:r w:rsidRPr="00CD3996">
        <w:rPr>
          <w:b/>
          <w:bCs/>
        </w:rPr>
        <w:t>1</w:t>
      </w:r>
      <w:r w:rsidR="00C225FE">
        <w:rPr>
          <w:b/>
          <w:bCs/>
        </w:rPr>
        <w:t>5</w:t>
      </w:r>
      <w:r w:rsidRPr="00CD3996">
        <w:rPr>
          <w:b/>
          <w:bCs/>
        </w:rPr>
        <w:t>: Secure Transmission</w:t>
      </w:r>
      <w:r>
        <w:rPr>
          <w:b/>
          <w:bCs/>
        </w:rPr>
        <w:br/>
      </w:r>
      <w:r w:rsidRPr="00CD3996">
        <w:t>The system shall transmit all password reset data over HTTPS.</w:t>
      </w:r>
      <w:r>
        <w:rPr>
          <w:b/>
          <w:bCs/>
        </w:rPr>
        <w:br/>
      </w:r>
      <w:r w:rsidR="00625BF4">
        <w:rPr>
          <w:b/>
          <w:bCs/>
        </w:rPr>
        <w:br/>
      </w:r>
      <w:r w:rsidR="00C225FE" w:rsidRPr="00C225FE">
        <w:rPr>
          <w:b/>
          <w:bCs/>
        </w:rPr>
        <w:t>BR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Reset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1</w:t>
      </w:r>
      <w:r w:rsidR="00C225FE">
        <w:rPr>
          <w:b/>
          <w:bCs/>
        </w:rPr>
        <w:t>6</w:t>
      </w:r>
      <w:r w:rsidR="00C225FE" w:rsidRPr="00C225FE">
        <w:rPr>
          <w:b/>
          <w:bCs/>
        </w:rPr>
        <w:t>: Provide Accessible Labels</w:t>
      </w:r>
      <w:r w:rsidR="00C225FE">
        <w:rPr>
          <w:b/>
          <w:bCs/>
        </w:rPr>
        <w:br/>
      </w:r>
      <w:r w:rsidR="00C225FE" w:rsidRPr="00C225FE">
        <w:t>The system shall provide accessible labels for all input fields to support screen readers.</w:t>
      </w:r>
      <w:r w:rsidR="00C225FE">
        <w:rPr>
          <w:b/>
          <w:bCs/>
        </w:rPr>
        <w:br/>
      </w:r>
      <w:r w:rsidR="00C225FE" w:rsidRPr="00C225FE">
        <w:rPr>
          <w:b/>
          <w:bCs/>
        </w:rPr>
        <w:t>BR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Reset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1</w:t>
      </w:r>
      <w:r w:rsidR="00C225FE">
        <w:rPr>
          <w:b/>
          <w:bCs/>
        </w:rPr>
        <w:t>7</w:t>
      </w:r>
      <w:r w:rsidR="00C225FE" w:rsidRPr="00C225FE">
        <w:rPr>
          <w:b/>
          <w:bCs/>
        </w:rPr>
        <w:t>: Keyboard Navigation Support</w:t>
      </w:r>
      <w:r w:rsidR="00C225FE">
        <w:rPr>
          <w:b/>
          <w:bCs/>
        </w:rPr>
        <w:br/>
      </w:r>
      <w:r w:rsidR="00C225FE" w:rsidRPr="00C225FE">
        <w:t>The system shall allow users to navigate the Reset Password form using keyboard input only.</w:t>
      </w:r>
    </w:p>
    <w:p w14:paraId="19328F01" w14:textId="2CEEFACE" w:rsidR="00625BF4" w:rsidRPr="00625BF4" w:rsidRDefault="00625BF4" w:rsidP="00625BF4">
      <w:pPr>
        <w:pStyle w:val="Heading3"/>
      </w:pPr>
      <w:bookmarkStart w:id="37" w:name="_Toc227389676"/>
      <w:r>
        <w:t>Dashboard</w:t>
      </w:r>
      <w:bookmarkEnd w:id="37"/>
    </w:p>
    <w:p w14:paraId="1F7D21B9" w14:textId="43A4CF9D" w:rsidR="00085714" w:rsidRPr="00625BF4" w:rsidRDefault="00625BF4" w:rsidP="00625BF4">
      <w:r>
        <w:rPr>
          <w:b/>
          <w:bCs/>
        </w:rPr>
        <w:br/>
      </w:r>
      <w:r w:rsidR="003F398B">
        <w:rPr>
          <w:b/>
          <w:bCs/>
        </w:rPr>
        <w:t>B</w:t>
      </w:r>
      <w:r w:rsidR="003F398B" w:rsidRPr="00085714">
        <w:rPr>
          <w:b/>
          <w:bCs/>
        </w:rPr>
        <w:t>R</w:t>
      </w:r>
      <w:r w:rsidR="003F398B" w:rsidRPr="00085714">
        <w:rPr>
          <w:rFonts w:ascii="Cambria Math" w:hAnsi="Cambria Math" w:cs="Cambria Math"/>
          <w:b/>
          <w:bCs/>
        </w:rPr>
        <w:t>‑</w:t>
      </w:r>
      <w:r w:rsidR="003F398B" w:rsidRPr="00085714">
        <w:rPr>
          <w:b/>
          <w:bCs/>
        </w:rPr>
        <w:t>DASH</w:t>
      </w:r>
      <w:r w:rsidR="003F398B" w:rsidRPr="00085714">
        <w:rPr>
          <w:rFonts w:ascii="Cambria Math" w:hAnsi="Cambria Math" w:cs="Cambria Math"/>
          <w:b/>
          <w:bCs/>
        </w:rPr>
        <w:t>‑</w:t>
      </w:r>
      <w:r w:rsidR="003F398B" w:rsidRPr="00085714">
        <w:rPr>
          <w:b/>
          <w:bCs/>
        </w:rPr>
        <w:t>01: Display Dashboard</w:t>
      </w:r>
      <w:r w:rsidR="003F398B">
        <w:rPr>
          <w:b/>
          <w:bCs/>
        </w:rPr>
        <w:br/>
      </w:r>
      <w:r w:rsidR="003F398B">
        <w:t>The system shall display a dashboard page immediately after successful user authentication.</w:t>
      </w:r>
      <w:r w:rsidR="003F398B">
        <w:br/>
      </w:r>
      <w:r w:rsidR="00D5108D"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02: Display User Identity</w:t>
      </w:r>
      <w:r w:rsidR="00D5108D">
        <w:rPr>
          <w:b/>
          <w:bCs/>
        </w:rPr>
        <w:br/>
      </w:r>
      <w:r w:rsidR="00085714">
        <w:t>The system shall display the logged</w:t>
      </w:r>
      <w:r w:rsidR="00085714">
        <w:rPr>
          <w:rFonts w:ascii="Cambria Math" w:hAnsi="Cambria Math" w:cs="Cambria Math"/>
        </w:rPr>
        <w:t>‑</w:t>
      </w:r>
      <w:r w:rsidR="00085714">
        <w:t>in user</w:t>
      </w:r>
      <w:r w:rsidR="00085714">
        <w:rPr>
          <w:rFonts w:ascii="Eras Medium ITC" w:hAnsi="Eras Medium ITC" w:cs="Eras Medium ITC"/>
        </w:rPr>
        <w:t>’</w:t>
      </w:r>
      <w:r w:rsidR="00085714">
        <w:t>s email address on the dashboard.</w:t>
      </w:r>
    </w:p>
    <w:p w14:paraId="3662833E" w14:textId="152C2F9C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03: Display Last Login Timestamp</w:t>
      </w:r>
      <w:r w:rsidR="00D5108D">
        <w:rPr>
          <w:b/>
          <w:bCs/>
        </w:rPr>
        <w:br/>
      </w:r>
      <w:r w:rsidR="00085714">
        <w:t>The system shall display the user’s last login date and time.</w:t>
      </w:r>
    </w:p>
    <w:p w14:paraId="64490A94" w14:textId="40DA9972" w:rsidR="00085714" w:rsidRPr="00D5108D" w:rsidRDefault="00FF03CC" w:rsidP="00085714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04: Display Selected Exercise Program</w:t>
      </w:r>
      <w:r w:rsidR="00D5108D">
        <w:rPr>
          <w:b/>
          <w:bCs/>
        </w:rPr>
        <w:br/>
      </w:r>
      <w:r w:rsidR="00085714">
        <w:t>The system shall display the name of the user’s currently selected exercise program.</w:t>
      </w:r>
    </w:p>
    <w:p w14:paraId="4D964375" w14:textId="5CA9B5E7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05: Display Program Progress</w:t>
      </w:r>
      <w:r w:rsidR="00D5108D">
        <w:rPr>
          <w:b/>
          <w:bCs/>
        </w:rPr>
        <w:br/>
      </w:r>
      <w:r w:rsidR="00085714">
        <w:t>The system shall display the user’s current week and/or day within the selected exercise program, when applicable.</w:t>
      </w:r>
    </w:p>
    <w:p w14:paraId="5023EB00" w14:textId="21E60EA1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06: Display Current Weight</w:t>
      </w:r>
      <w:r w:rsidR="00D5108D">
        <w:rPr>
          <w:b/>
          <w:bCs/>
        </w:rPr>
        <w:br/>
      </w:r>
      <w:r w:rsidR="00085714">
        <w:t>The system shall display the user’s most recently recorded weight.</w:t>
      </w:r>
    </w:p>
    <w:p w14:paraId="61A0F781" w14:textId="1D3D9111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07: Display Weight Trend</w:t>
      </w:r>
      <w:r w:rsidR="00D5108D">
        <w:rPr>
          <w:b/>
          <w:bCs/>
        </w:rPr>
        <w:br/>
      </w:r>
      <w:r w:rsidR="00085714">
        <w:t>The system shall calculate and display the user’s weight trend (increase, decrease, or no change) based on the most recent entries.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08: Display Today</w:t>
      </w:r>
      <w:r w:rsidR="00085714" w:rsidRPr="00085714">
        <w:rPr>
          <w:rFonts w:ascii="Eras Medium ITC" w:hAnsi="Eras Medium ITC" w:cs="Eras Medium ITC"/>
          <w:b/>
          <w:bCs/>
        </w:rPr>
        <w:t>’</w:t>
      </w:r>
      <w:r w:rsidR="00085714" w:rsidRPr="00085714">
        <w:rPr>
          <w:b/>
          <w:bCs/>
        </w:rPr>
        <w:t>s Workout Summary</w:t>
      </w:r>
      <w:r w:rsidR="00D5108D">
        <w:rPr>
          <w:b/>
          <w:bCs/>
        </w:rPr>
        <w:br/>
      </w:r>
      <w:r w:rsidR="00085714">
        <w:t>The system shall display a summary of the workout scheduled for the current day, including exercise count and estimated duration.</w:t>
      </w:r>
      <w:r w:rsidR="00DA0DE5">
        <w:br/>
      </w:r>
      <w:r w:rsidR="00994EC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09: Start Workout Action</w:t>
      </w:r>
      <w:r w:rsidR="00D5108D">
        <w:rPr>
          <w:b/>
          <w:bCs/>
        </w:rPr>
        <w:br/>
      </w:r>
      <w:r w:rsidR="00085714">
        <w:t>The system shall provide a “Start Workout” button that navigates the user to the workout logging workflow.</w:t>
      </w:r>
      <w:r w:rsidR="001146FA">
        <w:rPr>
          <w:b/>
          <w:bCs/>
        </w:rPr>
        <w:br/>
      </w:r>
      <w:r w:rsidR="0000048D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10: Display Recent Activity</w:t>
      </w:r>
      <w:r w:rsidR="00D5108D">
        <w:rPr>
          <w:b/>
          <w:bCs/>
        </w:rPr>
        <w:br/>
      </w:r>
      <w:r w:rsidR="00085714">
        <w:t>The system shall display the user’s most recent 3–5 logged workouts, including date and completion status.</w:t>
      </w:r>
    </w:p>
    <w:p w14:paraId="071B2585" w14:textId="3845BB1E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11: Quick Access to Activity Details</w:t>
      </w:r>
      <w:r w:rsidR="00D5108D">
        <w:rPr>
          <w:b/>
          <w:bCs/>
        </w:rPr>
        <w:br/>
      </w:r>
      <w:r w:rsidR="00085714">
        <w:t>The system shall allow users to select a recent activity entry to view or edit its details.</w:t>
      </w:r>
    </w:p>
    <w:p w14:paraId="05875EB3" w14:textId="300A89B7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12: Display Progress Summary Cards</w:t>
      </w:r>
      <w:r w:rsidR="00D5108D">
        <w:rPr>
          <w:b/>
          <w:bCs/>
        </w:rPr>
        <w:br/>
      </w:r>
      <w:r w:rsidR="00085714">
        <w:t>The system shall display summary cards showing weekly, monthly, and/or streak</w:t>
      </w:r>
      <w:r w:rsidR="00085714">
        <w:rPr>
          <w:rFonts w:ascii="Cambria Math" w:hAnsi="Cambria Math" w:cs="Cambria Math"/>
        </w:rPr>
        <w:t>‑</w:t>
      </w:r>
      <w:r w:rsidR="00085714">
        <w:t>based progress metrics.</w:t>
      </w:r>
    </w:p>
    <w:p w14:paraId="052C63C8" w14:textId="2F24617C" w:rsidR="00085714" w:rsidRPr="000004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13: Display Notifications</w:t>
      </w:r>
      <w:r w:rsidR="00D5108D">
        <w:rPr>
          <w:b/>
          <w:bCs/>
        </w:rPr>
        <w:br/>
      </w:r>
      <w:r w:rsidR="00085714">
        <w:t>The system shall display system</w:t>
      </w:r>
      <w:r w:rsidR="00085714">
        <w:rPr>
          <w:rFonts w:ascii="Cambria Math" w:hAnsi="Cambria Math" w:cs="Cambria Math"/>
        </w:rPr>
        <w:t>‑</w:t>
      </w:r>
      <w:r w:rsidR="00085714">
        <w:t>generated notifications relevant to the user</w:t>
      </w:r>
      <w:r w:rsidR="00085714">
        <w:rPr>
          <w:rFonts w:ascii="Eras Medium ITC" w:hAnsi="Eras Medium ITC" w:cs="Eras Medium ITC"/>
        </w:rPr>
        <w:t>’</w:t>
      </w:r>
      <w:r w:rsidR="00085714">
        <w:t>s activity, program status, or data entry needs.</w:t>
      </w:r>
      <w:r w:rsidR="0000048D">
        <w:rPr>
          <w:b/>
          <w:bCs/>
        </w:rPr>
        <w:br/>
      </w:r>
      <w:r w:rsidR="001655F5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14: Responsive Layout</w:t>
      </w:r>
      <w:r w:rsidR="00D5108D">
        <w:rPr>
          <w:b/>
          <w:bCs/>
        </w:rPr>
        <w:br/>
      </w:r>
      <w:r w:rsidR="00085714">
        <w:t>The system shall render the dashboard in a responsive layout optimized for mobile, tablet, and desktop devices.</w:t>
      </w:r>
    </w:p>
    <w:p w14:paraId="6A7D3D37" w14:textId="4292E23B" w:rsidR="00A32DA0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15: Data Refresh</w:t>
      </w:r>
      <w:r w:rsidR="00D5108D">
        <w:rPr>
          <w:b/>
          <w:bCs/>
        </w:rPr>
        <w:br/>
      </w:r>
      <w:r w:rsidR="00085714">
        <w:t>The system shall refresh dashboard data upon page load and after any user action that modifies underlying data</w:t>
      </w:r>
      <w:r w:rsidR="00AB3BE2">
        <w:t>.</w:t>
      </w:r>
    </w:p>
    <w:p w14:paraId="1F289B35" w14:textId="2A1939E4" w:rsidR="001655F5" w:rsidRPr="001655F5" w:rsidRDefault="001655F5" w:rsidP="001655F5"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16: Display Application Header</w:t>
      </w:r>
      <w:r>
        <w:rPr>
          <w:b/>
          <w:bCs/>
        </w:rPr>
        <w:br/>
      </w:r>
      <w:r w:rsidRPr="001655F5">
        <w:t>The system shall display the application header containing the NeuByte logo, notification icon, and menu icon.</w:t>
      </w:r>
    </w:p>
    <w:p w14:paraId="181A8111" w14:textId="504D1C36" w:rsidR="001655F5" w:rsidRPr="001655F5" w:rsidRDefault="00FF03CC" w:rsidP="001655F5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1655F5" w:rsidRPr="001655F5">
        <w:rPr>
          <w:b/>
          <w:bCs/>
        </w:rPr>
        <w:t>BR</w:t>
      </w:r>
      <w:r w:rsidR="001655F5" w:rsidRPr="001655F5">
        <w:rPr>
          <w:rFonts w:ascii="Cambria Math" w:hAnsi="Cambria Math" w:cs="Cambria Math"/>
          <w:b/>
          <w:bCs/>
        </w:rPr>
        <w:t>‑</w:t>
      </w:r>
      <w:r w:rsidR="001655F5" w:rsidRPr="001655F5">
        <w:rPr>
          <w:b/>
          <w:bCs/>
        </w:rPr>
        <w:t>DASH</w:t>
      </w:r>
      <w:r w:rsidR="001655F5" w:rsidRPr="001655F5">
        <w:rPr>
          <w:rFonts w:ascii="Cambria Math" w:hAnsi="Cambria Math" w:cs="Cambria Math"/>
          <w:b/>
          <w:bCs/>
        </w:rPr>
        <w:t>‑</w:t>
      </w:r>
      <w:r w:rsidR="001655F5" w:rsidRPr="001655F5">
        <w:rPr>
          <w:b/>
          <w:bCs/>
        </w:rPr>
        <w:t>17: Navigation Menu Access</w:t>
      </w:r>
      <w:r w:rsidR="001655F5">
        <w:rPr>
          <w:b/>
          <w:bCs/>
        </w:rPr>
        <w:br/>
      </w:r>
      <w:r w:rsidR="001655F5" w:rsidRPr="001655F5">
        <w:t>The system shall allow users to open the navigation menu from the dashboard via the menu icon.</w:t>
      </w:r>
    </w:p>
    <w:p w14:paraId="3511B84A" w14:textId="7B298080" w:rsidR="001655F5" w:rsidRPr="001655F5" w:rsidRDefault="001655F5" w:rsidP="001655F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18: Notification Center Access</w:t>
      </w:r>
      <w:r>
        <w:rPr>
          <w:b/>
          <w:bCs/>
        </w:rPr>
        <w:br/>
      </w:r>
      <w:r w:rsidRPr="001655F5">
        <w:t>The system shall allow users to access the notification center by selecting the notification icon.</w:t>
      </w:r>
      <w:r>
        <w:rPr>
          <w:b/>
          <w:bCs/>
        </w:rPr>
        <w:br/>
      </w:r>
      <w:r>
        <w:rPr>
          <w:b/>
          <w:bCs/>
        </w:rPr>
        <w:br/>
      </w: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19: Handle Missing Program Data</w:t>
      </w:r>
      <w:r>
        <w:rPr>
          <w:b/>
          <w:bCs/>
        </w:rPr>
        <w:br/>
      </w:r>
      <w:r w:rsidRPr="001655F5">
        <w:t>The system shall display a default message when no exercise program is selected.</w:t>
      </w:r>
    </w:p>
    <w:p w14:paraId="07843B29" w14:textId="63B0D932" w:rsidR="001655F5" w:rsidRPr="001655F5" w:rsidRDefault="001655F5" w:rsidP="001655F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20: Handle Missing Weight Data</w:t>
      </w:r>
      <w:r>
        <w:rPr>
          <w:b/>
          <w:bCs/>
        </w:rPr>
        <w:br/>
      </w:r>
      <w:r w:rsidRPr="001655F5">
        <w:t>The system shall display a default message when no weight entries exist.</w:t>
      </w:r>
    </w:p>
    <w:p w14:paraId="3B163B55" w14:textId="5DEBD22E" w:rsidR="00966E35" w:rsidRPr="00FF03CC" w:rsidRDefault="001655F5" w:rsidP="00966E3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21: Handle Missing Workout History</w:t>
      </w:r>
      <w:r>
        <w:rPr>
          <w:b/>
          <w:bCs/>
        </w:rPr>
        <w:br/>
      </w:r>
      <w:r w:rsidRPr="001655F5">
        <w:t>The system shall display a default message when no recent activity is available.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22: Error Handling for Data Retrieval Failures</w:t>
      </w:r>
      <w:r>
        <w:rPr>
          <w:b/>
          <w:bCs/>
        </w:rPr>
        <w:br/>
      </w:r>
      <w:r w:rsidRPr="001655F5">
        <w:t>The system shall display an error message if dashboard data cannot be retrieved due to system or database errors.</w:t>
      </w:r>
      <w:r>
        <w:br/>
      </w:r>
      <w:r w:rsidR="00966E35">
        <w:br/>
      </w:r>
      <w:r w:rsidR="00966E35" w:rsidRPr="00966E35">
        <w:rPr>
          <w:b/>
          <w:bCs/>
        </w:rPr>
        <w:t>BR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DASH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23: Calculate Weekly Progress</w:t>
      </w:r>
      <w:r w:rsidR="00966E35">
        <w:rPr>
          <w:b/>
          <w:bCs/>
        </w:rPr>
        <w:br/>
      </w:r>
      <w:r w:rsidR="00966E35">
        <w:t>The system shall calculate weekly progress based on weight or workout metrics.</w:t>
      </w:r>
      <w:r w:rsidR="001146FA">
        <w:br/>
      </w:r>
      <w:r w:rsidR="0000048D">
        <w:rPr>
          <w:b/>
          <w:bCs/>
        </w:rPr>
        <w:br/>
      </w:r>
      <w:r w:rsidR="00966E35" w:rsidRPr="00966E35">
        <w:rPr>
          <w:b/>
          <w:bCs/>
        </w:rPr>
        <w:t>BR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DASH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24: Calculate Monthly Progress</w:t>
      </w:r>
      <w:r w:rsidR="00966E35">
        <w:rPr>
          <w:b/>
          <w:bCs/>
        </w:rPr>
        <w:br/>
      </w:r>
      <w:r w:rsidR="00966E35">
        <w:t>The system shall calculate monthly progress based on weight or workout metrics.</w:t>
      </w:r>
    </w:p>
    <w:p w14:paraId="147021DC" w14:textId="0303B2C1" w:rsidR="00966E35" w:rsidRDefault="00966E35" w:rsidP="00966E35"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25: Calculate Consistency Metric</w:t>
      </w:r>
      <w:r>
        <w:rPr>
          <w:b/>
          <w:bCs/>
        </w:rPr>
        <w:br/>
      </w:r>
      <w:r>
        <w:t>The system shall calculate the user’s consistency metric based on completed vs. scheduled workouts.</w:t>
      </w:r>
    </w:p>
    <w:p w14:paraId="68F94031" w14:textId="29304968" w:rsidR="00665A20" w:rsidRDefault="00966E35" w:rsidP="00665A20">
      <w:pPr>
        <w:rPr>
          <w:b/>
          <w:bCs/>
        </w:rPr>
      </w:pP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26: Display Workout Completion Status</w:t>
      </w:r>
      <w:r>
        <w:rPr>
          <w:b/>
          <w:bCs/>
        </w:rPr>
        <w:br/>
      </w:r>
      <w:r>
        <w:t>The system shall display whether each recent activity entry was completed, skipped, or marked as a rest day.</w:t>
      </w:r>
      <w:r>
        <w:br/>
      </w:r>
      <w:r>
        <w:br/>
      </w: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</w:t>
      </w:r>
      <w:r>
        <w:rPr>
          <w:b/>
          <w:bCs/>
        </w:rPr>
        <w:t>7</w:t>
      </w:r>
      <w:r w:rsidRPr="00966E35">
        <w:rPr>
          <w:b/>
          <w:bCs/>
        </w:rPr>
        <w:t>: Restrict Dashboard Access</w:t>
      </w:r>
      <w:r>
        <w:br/>
        <w:t>The system shall restrict access to the dashboard to authenticated users only.</w:t>
      </w:r>
      <w:r w:rsidR="0000048D">
        <w:br/>
      </w:r>
      <w:r>
        <w:rPr>
          <w:b/>
          <w:bCs/>
        </w:rPr>
        <w:br/>
      </w: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</w:t>
      </w:r>
      <w:r>
        <w:rPr>
          <w:b/>
          <w:bCs/>
        </w:rPr>
        <w:t>8</w:t>
      </w:r>
      <w:r w:rsidRPr="00966E35">
        <w:rPr>
          <w:b/>
          <w:bCs/>
        </w:rPr>
        <w:t>: Session Validation</w:t>
      </w:r>
      <w:r>
        <w:rPr>
          <w:b/>
          <w:bCs/>
        </w:rPr>
        <w:br/>
      </w:r>
      <w:r>
        <w:t>The system shall validate the user’s session token before displaying dashboard data.</w:t>
      </w:r>
    </w:p>
    <w:p w14:paraId="2D6C473F" w14:textId="0495F9DE" w:rsidR="00085714" w:rsidRPr="0000048D" w:rsidRDefault="00665A20" w:rsidP="00665A20">
      <w:pPr>
        <w:pStyle w:val="Heading3"/>
      </w:pPr>
      <w:bookmarkStart w:id="38" w:name="_Toc227389677"/>
      <w:r>
        <w:t>Menu</w:t>
      </w:r>
      <w:bookmarkEnd w:id="38"/>
      <w:r>
        <w:br/>
      </w:r>
    </w:p>
    <w:p w14:paraId="7787CC68" w14:textId="7E7E49DD" w:rsidR="00F41FBF" w:rsidRDefault="00F41FBF" w:rsidP="00085714">
      <w:r>
        <w:rPr>
          <w:b/>
          <w:bCs/>
        </w:rPr>
        <w:t>B</w:t>
      </w:r>
      <w:r w:rsidRPr="00085714">
        <w:rPr>
          <w:b/>
          <w:bCs/>
        </w:rPr>
        <w:t>R</w:t>
      </w:r>
      <w:r w:rsidRPr="00085714">
        <w:rPr>
          <w:rFonts w:ascii="Cambria Math" w:hAnsi="Cambria Math" w:cs="Cambria Math"/>
          <w:b/>
          <w:bCs/>
        </w:rPr>
        <w:t>‑</w:t>
      </w:r>
      <w:r w:rsidRPr="00085714">
        <w:rPr>
          <w:b/>
          <w:bCs/>
        </w:rPr>
        <w:t>MENU</w:t>
      </w:r>
      <w:r w:rsidRPr="00085714">
        <w:rPr>
          <w:rFonts w:ascii="Cambria Math" w:hAnsi="Cambria Math" w:cs="Cambria Math"/>
          <w:b/>
          <w:bCs/>
        </w:rPr>
        <w:t>‑</w:t>
      </w:r>
      <w:r w:rsidRPr="00085714">
        <w:rPr>
          <w:b/>
          <w:bCs/>
        </w:rPr>
        <w:t>01: Display Hamburger Menu Icon</w:t>
      </w:r>
      <w:r>
        <w:rPr>
          <w:b/>
          <w:bCs/>
        </w:rPr>
        <w:br/>
      </w:r>
      <w:r>
        <w:t>The system shall display a hamburger menu icon in the top navigation bar on all authenticated pages.</w:t>
      </w:r>
    </w:p>
    <w:p w14:paraId="549DF2E3" w14:textId="1E1DC7D4" w:rsidR="00085714" w:rsidRPr="00AB3BE2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02: Open Menu Panel</w:t>
      </w:r>
      <w:r w:rsidR="00AB3BE2">
        <w:rPr>
          <w:b/>
          <w:bCs/>
        </w:rPr>
        <w:br/>
      </w:r>
      <w:r w:rsidR="00085714">
        <w:t>The system shall open a navigation panel when the hamburger menu icon is selected.</w:t>
      </w:r>
    </w:p>
    <w:p w14:paraId="18405877" w14:textId="68C77775" w:rsidR="00085714" w:rsidRDefault="00FF03CC" w:rsidP="00085714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03: Close Menu Panel</w:t>
      </w:r>
      <w:r w:rsidR="00AB3BE2">
        <w:rPr>
          <w:b/>
          <w:bCs/>
        </w:rPr>
        <w:br/>
      </w:r>
      <w:r w:rsidR="00085714">
        <w:t>The system shall close the navigation panel when the user selects the close icon, taps outside the panel, or navigates to a menu item.</w:t>
      </w:r>
    </w:p>
    <w:p w14:paraId="368F5BAB" w14:textId="5D054DB4" w:rsidR="00085714" w:rsidRPr="00AB3BE2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04: Display Primary Navigation Items</w:t>
      </w:r>
      <w:r w:rsidR="00AB3BE2">
        <w:rPr>
          <w:b/>
          <w:bCs/>
        </w:rPr>
        <w:br/>
      </w:r>
      <w:r w:rsidR="00085714">
        <w:t>The system shall display the following primary navigation options within the menu:</w:t>
      </w:r>
    </w:p>
    <w:p w14:paraId="6B361B07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Dashboard</w:t>
      </w:r>
    </w:p>
    <w:p w14:paraId="335BCA1A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Exercise Programs</w:t>
      </w:r>
    </w:p>
    <w:p w14:paraId="08C0372F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Log Workout</w:t>
      </w:r>
    </w:p>
    <w:p w14:paraId="0B1A5C7C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Weight Tracking</w:t>
      </w:r>
    </w:p>
    <w:p w14:paraId="53A07FC5" w14:textId="77777777" w:rsidR="00FF03CC" w:rsidRDefault="00085714" w:rsidP="00085714">
      <w:pPr>
        <w:pStyle w:val="ListParagraph"/>
        <w:numPr>
          <w:ilvl w:val="0"/>
          <w:numId w:val="13"/>
        </w:numPr>
      </w:pPr>
      <w:r>
        <w:t>Reports</w:t>
      </w:r>
    </w:p>
    <w:p w14:paraId="36A23EA2" w14:textId="4F6E402B" w:rsidR="00085714" w:rsidRDefault="00085714" w:rsidP="00085714">
      <w:pPr>
        <w:pStyle w:val="ListParagraph"/>
        <w:numPr>
          <w:ilvl w:val="0"/>
          <w:numId w:val="13"/>
        </w:numPr>
      </w:pPr>
      <w:r>
        <w:t>Profile</w:t>
      </w:r>
    </w:p>
    <w:p w14:paraId="301414FF" w14:textId="77777777" w:rsidR="00085714" w:rsidRDefault="00085714" w:rsidP="00085714">
      <w:pPr>
        <w:pStyle w:val="ListParagraph"/>
        <w:numPr>
          <w:ilvl w:val="0"/>
          <w:numId w:val="13"/>
        </w:numPr>
      </w:pPr>
      <w:r>
        <w:t>Notifications</w:t>
      </w:r>
    </w:p>
    <w:p w14:paraId="5D12A065" w14:textId="54D1AC4B" w:rsidR="00085714" w:rsidRDefault="00085714" w:rsidP="00085714">
      <w:pPr>
        <w:pStyle w:val="ListParagraph"/>
        <w:numPr>
          <w:ilvl w:val="0"/>
          <w:numId w:val="13"/>
        </w:numPr>
      </w:pPr>
      <w:r>
        <w:t>Help</w:t>
      </w:r>
    </w:p>
    <w:p w14:paraId="6769D2F3" w14:textId="4ECB01D8" w:rsidR="00085714" w:rsidRDefault="00085714" w:rsidP="00085714">
      <w:pPr>
        <w:pStyle w:val="ListParagraph"/>
        <w:numPr>
          <w:ilvl w:val="0"/>
          <w:numId w:val="13"/>
        </w:numPr>
      </w:pPr>
      <w:r>
        <w:t>Logout</w:t>
      </w:r>
    </w:p>
    <w:p w14:paraId="278BC9B5" w14:textId="378C2E1E" w:rsidR="00085714" w:rsidRPr="00665A20" w:rsidRDefault="0081089C" w:rsidP="00085714"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5</w:t>
      </w:r>
      <w:r w:rsidR="00085714" w:rsidRPr="00085714">
        <w:rPr>
          <w:b/>
          <w:bCs/>
        </w:rPr>
        <w:t>: Navigate to Selected Page</w:t>
      </w:r>
      <w:r w:rsidR="00D5108D">
        <w:rPr>
          <w:b/>
          <w:bCs/>
        </w:rPr>
        <w:br/>
      </w:r>
      <w:r w:rsidR="00085714">
        <w:t xml:space="preserve">The system shall navigate the user to the selected page when </w:t>
      </w:r>
      <w:r w:rsidR="00AB3BE2">
        <w:t>the user selects a menu item</w:t>
      </w:r>
      <w:r w:rsidR="00085714">
        <w:t>.</w:t>
      </w:r>
      <w:r w:rsidR="00665A20">
        <w:br/>
      </w:r>
      <w:r w:rsidR="00665A20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6</w:t>
      </w:r>
      <w:r w:rsidR="00085714" w:rsidRPr="00085714">
        <w:rPr>
          <w:b/>
          <w:bCs/>
        </w:rPr>
        <w:t>: Highlight Active Page</w:t>
      </w:r>
      <w:r w:rsidR="00D5108D">
        <w:rPr>
          <w:b/>
          <w:bCs/>
        </w:rPr>
        <w:br/>
      </w:r>
      <w:r w:rsidR="00085714">
        <w:t>The system shall visually indicate the currently active page within the menu.</w:t>
      </w:r>
    </w:p>
    <w:p w14:paraId="6ECD944D" w14:textId="2EEB3845" w:rsidR="00665A20" w:rsidRDefault="0081089C" w:rsidP="00665A20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7</w:t>
      </w:r>
      <w:r w:rsidR="00085714" w:rsidRPr="00085714">
        <w:rPr>
          <w:b/>
          <w:bCs/>
        </w:rPr>
        <w:t>: Accessibility Compliance</w:t>
      </w:r>
      <w:r w:rsidR="00D5108D">
        <w:rPr>
          <w:b/>
          <w:bCs/>
        </w:rPr>
        <w:br/>
      </w:r>
      <w:r w:rsidR="00085714">
        <w:t>The system shall allow the hamburger menu to be opened and navigated using keyboard and screen</w:t>
      </w:r>
      <w:r w:rsidR="00085714">
        <w:rPr>
          <w:rFonts w:ascii="Cambria Math" w:hAnsi="Cambria Math" w:cs="Cambria Math"/>
        </w:rPr>
        <w:t>‑</w:t>
      </w:r>
      <w:r w:rsidR="00085714">
        <w:t>reader accessibility standards.</w:t>
      </w:r>
      <w:r w:rsidR="00AB3BE2">
        <w:rPr>
          <w:b/>
          <w:bCs/>
        </w:rPr>
        <w:br/>
      </w:r>
      <w:r w:rsidR="00994EC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8</w:t>
      </w:r>
      <w:r w:rsidR="00085714" w:rsidRPr="00085714">
        <w:rPr>
          <w:b/>
          <w:bCs/>
        </w:rPr>
        <w:t>: Responsive Behavior</w:t>
      </w:r>
      <w:r w:rsidR="00D5108D">
        <w:rPr>
          <w:b/>
          <w:bCs/>
        </w:rPr>
        <w:br/>
      </w:r>
      <w:r w:rsidR="00085714">
        <w:t>The system shall adjust the menu layout based on device size, using a slide</w:t>
      </w:r>
      <w:r w:rsidR="00085714">
        <w:rPr>
          <w:rFonts w:ascii="Cambria Math" w:hAnsi="Cambria Math" w:cs="Cambria Math"/>
        </w:rPr>
        <w:t>‑</w:t>
      </w:r>
      <w:r w:rsidR="00085714">
        <w:t>out panel on mobile and a collapsible panel on larger screens.</w:t>
      </w:r>
      <w:r w:rsidR="00AB3BE2">
        <w:rPr>
          <w:b/>
          <w:bCs/>
        </w:rPr>
        <w:br/>
      </w:r>
      <w:r w:rsidR="00AB3BE2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F41FBF">
        <w:rPr>
          <w:b/>
          <w:bCs/>
        </w:rPr>
        <w:t>9</w:t>
      </w:r>
      <w:r w:rsidR="00085714" w:rsidRPr="00085714">
        <w:rPr>
          <w:b/>
          <w:bCs/>
        </w:rPr>
        <w:t>: Session Awareness</w:t>
      </w:r>
      <w:r w:rsidR="00D5108D">
        <w:rPr>
          <w:b/>
          <w:bCs/>
        </w:rPr>
        <w:br/>
      </w:r>
      <w:r w:rsidR="00085714">
        <w:t>The system shall restrict menu items requiring authentication unless a valid session is active.</w:t>
      </w:r>
    </w:p>
    <w:p w14:paraId="5FBF4196" w14:textId="7B60E7C4" w:rsidR="00665A20" w:rsidRPr="00625BF4" w:rsidRDefault="00665A20" w:rsidP="00665A20">
      <w:pPr>
        <w:pStyle w:val="Heading3"/>
      </w:pPr>
      <w:bookmarkStart w:id="39" w:name="_Toc227389678"/>
      <w:r>
        <w:t>Exercise Program</w:t>
      </w:r>
      <w:bookmarkEnd w:id="39"/>
    </w:p>
    <w:p w14:paraId="2537728B" w14:textId="4743FBD2" w:rsidR="0081089C" w:rsidRPr="00DA73B8" w:rsidRDefault="00665A20" w:rsidP="00665A20">
      <w:pPr>
        <w:rPr>
          <w:b/>
          <w:bCs/>
        </w:rPr>
      </w:pP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01</w:t>
      </w:r>
      <w:r w:rsidR="00D5108D">
        <w:rPr>
          <w:b/>
          <w:bCs/>
        </w:rPr>
        <w:t>: Exercise Program Page</w:t>
      </w:r>
      <w:r w:rsidR="00D5108D">
        <w:rPr>
          <w:b/>
          <w:bCs/>
        </w:rPr>
        <w:br/>
      </w:r>
      <w:r w:rsidR="0081089C" w:rsidRPr="0081089C">
        <w:t>The system shall provide users with access to a centralized view of all available exercise programs to support informed selection of a fitness plan.</w:t>
      </w:r>
      <w:r w:rsidR="0081089C">
        <w:rPr>
          <w:b/>
          <w:bCs/>
        </w:rPr>
        <w:br/>
      </w:r>
      <w:r w:rsidR="0081089C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02</w:t>
      </w:r>
      <w:r w:rsidR="00D5108D">
        <w:rPr>
          <w:b/>
          <w:bCs/>
        </w:rPr>
        <w:t>: Exercise Program Detail List</w:t>
      </w:r>
      <w:r w:rsidR="00D5108D">
        <w:rPr>
          <w:b/>
          <w:bCs/>
        </w:rPr>
        <w:br/>
      </w:r>
      <w:r w:rsidR="0081089C" w:rsidRPr="0081089C">
        <w:t>The system shall allow users to view detailed descriptions of each exercise program, including goals, duration, and included exercises, to support alignment with personal fitness objectives.</w:t>
      </w:r>
    </w:p>
    <w:p w14:paraId="29024DC4" w14:textId="2DF9A395" w:rsidR="0081089C" w:rsidRPr="0081089C" w:rsidRDefault="00FF03CC" w:rsidP="0081089C"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03</w:t>
      </w:r>
      <w:r w:rsidR="00D5108D">
        <w:rPr>
          <w:b/>
          <w:bCs/>
        </w:rPr>
        <w:t>: Select an Exercise Program</w:t>
      </w:r>
      <w:r w:rsidR="00D5108D">
        <w:rPr>
          <w:b/>
          <w:bCs/>
        </w:rPr>
        <w:br/>
      </w:r>
      <w:r w:rsidR="0081089C" w:rsidRPr="0081089C">
        <w:t>The system shall allow users to select and activate a preferred exercise program to guide daily workout execution.</w:t>
      </w:r>
    </w:p>
    <w:p w14:paraId="125551C8" w14:textId="3DD6A2FC" w:rsidR="0081089C" w:rsidRPr="0081089C" w:rsidRDefault="0081089C" w:rsidP="0081089C">
      <w:r w:rsidRPr="0081089C">
        <w:rPr>
          <w:b/>
          <w:bCs/>
        </w:rPr>
        <w:t>BR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EP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04</w:t>
      </w:r>
      <w:r w:rsidR="00D5108D">
        <w:rPr>
          <w:b/>
          <w:bCs/>
        </w:rPr>
        <w:t>:</w:t>
      </w:r>
      <w:r w:rsidR="00D34FD6">
        <w:rPr>
          <w:b/>
          <w:bCs/>
        </w:rPr>
        <w:t xml:space="preserve"> Update Exercise Program</w:t>
      </w:r>
      <w:r w:rsidR="00D5108D">
        <w:rPr>
          <w:b/>
          <w:bCs/>
        </w:rPr>
        <w:br/>
      </w:r>
      <w:r w:rsidRPr="0081089C">
        <w:t>The system shall allow users to update or change their selected exercise program at any time to accommodate evolving fitness needs.</w:t>
      </w:r>
    </w:p>
    <w:p w14:paraId="29CE3C41" w14:textId="5D054546" w:rsidR="00A32DA0" w:rsidRPr="00FF03CC" w:rsidRDefault="0081089C" w:rsidP="00FF03CC">
      <w:pPr>
        <w:rPr>
          <w:b/>
          <w:bCs/>
        </w:rPr>
      </w:pPr>
      <w:r w:rsidRPr="0081089C">
        <w:rPr>
          <w:b/>
          <w:bCs/>
        </w:rPr>
        <w:t>BR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EP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05</w:t>
      </w:r>
      <w:r w:rsidR="00D34FD6">
        <w:rPr>
          <w:b/>
          <w:bCs/>
        </w:rPr>
        <w:t>: Show Selected Program Progress</w:t>
      </w:r>
      <w:r w:rsidR="00D5108D">
        <w:rPr>
          <w:b/>
          <w:bCs/>
        </w:rPr>
        <w:br/>
      </w:r>
      <w:r w:rsidRPr="0081089C">
        <w:t>The system shall provide visibility into program progress (e.g., days completed, days remaining) to support user motivation and adherence.</w:t>
      </w:r>
      <w:r w:rsidR="00DE7496">
        <w:br/>
      </w:r>
      <w:r w:rsidR="00DE7496">
        <w:br/>
      </w:r>
      <w:r w:rsidR="00665A20">
        <w:t>Workout Program</w:t>
      </w:r>
      <w:r w:rsidR="00665A20">
        <w:br/>
      </w:r>
    </w:p>
    <w:p w14:paraId="7B6C3C8E" w14:textId="0C768A2D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01: Display Program Detail Page</w:t>
      </w:r>
      <w:r>
        <w:rPr>
          <w:b/>
          <w:bCs/>
        </w:rPr>
        <w:br/>
      </w:r>
      <w:r w:rsidRPr="00297FC9">
        <w:t>The system shall display a Program Detail page containing the program name, description, level, duration, and daily workout preview.</w:t>
      </w:r>
      <w:r w:rsidR="001146FA"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02: Display Application Header</w:t>
      </w:r>
      <w:r>
        <w:rPr>
          <w:b/>
          <w:bCs/>
        </w:rPr>
        <w:br/>
      </w:r>
      <w:r w:rsidRPr="00297FC9">
        <w:t>The system shall display the application header containing the NeuByte logo, notification icon, and menu icon.</w:t>
      </w:r>
      <w:r w:rsidRPr="00297FC9"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03: Display Program Name</w:t>
      </w:r>
      <w:r>
        <w:rPr>
          <w:b/>
          <w:bCs/>
        </w:rPr>
        <w:br/>
      </w:r>
      <w:r w:rsidRPr="00297FC9">
        <w:t>The system shall display the name of the selected workout program.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04: Display Program Description</w:t>
      </w:r>
      <w:r>
        <w:rPr>
          <w:b/>
          <w:bCs/>
        </w:rPr>
        <w:br/>
      </w:r>
      <w:r w:rsidRPr="00297FC9">
        <w:t>The system shall display a brief description of the selected workout program.</w:t>
      </w:r>
    </w:p>
    <w:p w14:paraId="22AC2FE8" w14:textId="51F9887F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05: Display Program Level</w:t>
      </w:r>
      <w:r>
        <w:rPr>
          <w:b/>
          <w:bCs/>
        </w:rPr>
        <w:br/>
      </w:r>
      <w:r w:rsidRPr="00297FC9">
        <w:t>The system shall display the difficulty level of the program.</w:t>
      </w:r>
    </w:p>
    <w:p w14:paraId="49713299" w14:textId="293ED424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06: Display Program Duration</w:t>
      </w:r>
      <w:r>
        <w:rPr>
          <w:b/>
          <w:bCs/>
        </w:rPr>
        <w:br/>
      </w:r>
      <w:r w:rsidRPr="00297FC9">
        <w:t>The system shall display the total duration of the program in weeks.</w:t>
      </w:r>
    </w:p>
    <w:p w14:paraId="206B8C1F" w14:textId="2F367F5D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07: Display Current Week and Day</w:t>
      </w:r>
      <w:r>
        <w:rPr>
          <w:b/>
          <w:bCs/>
        </w:rPr>
        <w:br/>
      </w:r>
      <w:r w:rsidRPr="00297FC9">
        <w:t>The system shall display the user’s current week and day within the selected program.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08: Display Workout Structure Summary</w:t>
      </w:r>
      <w:r>
        <w:rPr>
          <w:b/>
          <w:bCs/>
        </w:rPr>
        <w:br/>
      </w:r>
      <w:r w:rsidRPr="00297FC9">
        <w:t>The system shall display the workout structure for the selected day, including:</w:t>
      </w:r>
    </w:p>
    <w:p w14:paraId="2DA4D85C" w14:textId="31E10437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Number of rounds</w:t>
      </w:r>
    </w:p>
    <w:p w14:paraId="280D1E69" w14:textId="58EB4871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Work interval duration</w:t>
      </w:r>
    </w:p>
    <w:p w14:paraId="1A546595" w14:textId="55470651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Rest interval duration</w:t>
      </w:r>
    </w:p>
    <w:p w14:paraId="0279446E" w14:textId="514AF3D7" w:rsidR="00297FC9" w:rsidRPr="00297FC9" w:rsidRDefault="00FF03CC" w:rsidP="00297FC9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297FC9" w:rsidRPr="00297FC9">
        <w:rPr>
          <w:b/>
          <w:bCs/>
        </w:rPr>
        <w:t>BR</w:t>
      </w:r>
      <w:r w:rsidR="00297FC9" w:rsidRPr="00297FC9">
        <w:rPr>
          <w:rFonts w:ascii="Cambria Math" w:hAnsi="Cambria Math" w:cs="Cambria Math"/>
          <w:b/>
          <w:bCs/>
        </w:rPr>
        <w:t>‑</w:t>
      </w:r>
      <w:r w:rsidR="00297FC9" w:rsidRPr="00297FC9">
        <w:rPr>
          <w:b/>
          <w:bCs/>
        </w:rPr>
        <w:t>PROG</w:t>
      </w:r>
      <w:r w:rsidR="00297FC9" w:rsidRPr="00297FC9">
        <w:rPr>
          <w:rFonts w:ascii="Cambria Math" w:hAnsi="Cambria Math" w:cs="Cambria Math"/>
          <w:b/>
          <w:bCs/>
        </w:rPr>
        <w:t>‑</w:t>
      </w:r>
      <w:r w:rsidR="00297FC9" w:rsidRPr="00297FC9">
        <w:rPr>
          <w:b/>
          <w:bCs/>
        </w:rPr>
        <w:t>09: Display Exercise List</w:t>
      </w:r>
      <w:r w:rsidR="00297FC9">
        <w:rPr>
          <w:b/>
          <w:bCs/>
        </w:rPr>
        <w:br/>
      </w:r>
      <w:r w:rsidR="00297FC9" w:rsidRPr="00297FC9">
        <w:t>The system shall display the list of exercises included in the workout for the selected day.</w:t>
      </w:r>
    </w:p>
    <w:p w14:paraId="7CD4601A" w14:textId="2EBB2902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10: Display Exercise Timing</w:t>
      </w:r>
      <w:r>
        <w:rPr>
          <w:b/>
          <w:bCs/>
        </w:rPr>
        <w:br/>
      </w:r>
      <w:r w:rsidRPr="00297FC9">
        <w:t>The system shall display the timing for each exercise (e.g., “40 sec on / 20 sec off”).</w:t>
      </w:r>
    </w:p>
    <w:p w14:paraId="676537E2" w14:textId="58F1E321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11: Display Exercise Notes</w:t>
      </w:r>
      <w:r>
        <w:rPr>
          <w:b/>
          <w:bCs/>
        </w:rPr>
        <w:br/>
      </w:r>
      <w:r w:rsidRPr="00297FC9">
        <w:t>The system shall display any exercise</w:t>
      </w:r>
      <w:r w:rsidRPr="00297FC9">
        <w:rPr>
          <w:rFonts w:ascii="Cambria Math" w:hAnsi="Cambria Math" w:cs="Cambria Math"/>
        </w:rPr>
        <w:t>‑</w:t>
      </w:r>
      <w:r w:rsidRPr="00297FC9">
        <w:t xml:space="preserve">specific notes (e.g., </w:t>
      </w:r>
      <w:r w:rsidRPr="00297FC9">
        <w:rPr>
          <w:rFonts w:ascii="Eras Medium ITC" w:hAnsi="Eras Medium ITC" w:cs="Eras Medium ITC"/>
        </w:rPr>
        <w:t>“</w:t>
      </w:r>
      <w:r w:rsidRPr="00297FC9">
        <w:t>incline or regular</w:t>
      </w:r>
      <w:r w:rsidRPr="00297FC9">
        <w:rPr>
          <w:rFonts w:ascii="Eras Medium ITC" w:hAnsi="Eras Medium ITC" w:cs="Eras Medium ITC"/>
        </w:rPr>
        <w:t>”</w:t>
      </w:r>
      <w:r w:rsidRPr="00297FC9">
        <w:t>).</w:t>
      </w:r>
      <w:r>
        <w:rPr>
          <w:b/>
          <w:bCs/>
        </w:rPr>
        <w:br/>
      </w:r>
      <w:r w:rsidR="00DE7496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12: Navigate Between Program Days</w:t>
      </w:r>
      <w:r>
        <w:rPr>
          <w:b/>
          <w:bCs/>
        </w:rPr>
        <w:br/>
      </w:r>
      <w:r w:rsidRPr="00297FC9">
        <w:t>The system shall allow users to navigate to previous or next days within the program.</w:t>
      </w:r>
    </w:p>
    <w:p w14:paraId="197AAF84" w14:textId="4A41CA0A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13: Navigate Between Program Weeks</w:t>
      </w:r>
      <w:r>
        <w:rPr>
          <w:b/>
          <w:bCs/>
        </w:rPr>
        <w:br/>
      </w:r>
      <w:r w:rsidRPr="00297FC9">
        <w:t>The system shall allow users to navigate to previous or next weeks within the program</w:t>
      </w:r>
      <w:r w:rsidRPr="00297FC9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14: Return to Program List</w:t>
      </w:r>
      <w:r>
        <w:rPr>
          <w:b/>
          <w:bCs/>
        </w:rPr>
        <w:br/>
      </w:r>
      <w:r w:rsidRPr="00297FC9">
        <w:t>The system shall allow users to return to the list of available workout programs.</w:t>
      </w:r>
      <w:r w:rsidR="001146FA"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15: Start Workout Action</w:t>
      </w:r>
      <w:r>
        <w:rPr>
          <w:b/>
          <w:bCs/>
        </w:rPr>
        <w:br/>
      </w:r>
      <w:r w:rsidRPr="00297FC9">
        <w:t>The system shall provide a mechanism for users to begin the workout logging workflow from the Program Detail page.</w:t>
      </w:r>
    </w:p>
    <w:p w14:paraId="01385211" w14:textId="46D78041" w:rsidR="00D80DE6" w:rsidRPr="00D80DE6" w:rsidRDefault="00297FC9" w:rsidP="00D80DE6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16: Validate Day Availability</w:t>
      </w:r>
      <w:r>
        <w:rPr>
          <w:b/>
          <w:bCs/>
        </w:rPr>
        <w:br/>
      </w:r>
      <w:r w:rsidRPr="00297FC9">
        <w:t>The system shall prevent users from starting a workout for a day that is locked, unavailable, or future</w:t>
      </w:r>
      <w:r w:rsidRPr="00297FC9">
        <w:rPr>
          <w:rFonts w:ascii="Cambria Math" w:hAnsi="Cambria Math" w:cs="Cambria Math"/>
        </w:rPr>
        <w:t>‑</w:t>
      </w:r>
      <w:r w:rsidRPr="00297FC9">
        <w:t>dated.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PROG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17: Handle Missing Program Metadata</w:t>
      </w:r>
      <w:r w:rsidR="00D80DE6">
        <w:rPr>
          <w:b/>
          <w:bCs/>
        </w:rPr>
        <w:br/>
      </w:r>
      <w:r w:rsidR="00D80DE6" w:rsidRPr="00D80DE6">
        <w:t>The system shall display a default message if program metadata cannot be retrieved.</w:t>
      </w:r>
    </w:p>
    <w:p w14:paraId="6BCBF1D4" w14:textId="2C330DA6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18: Handle Missing Workout Day Data</w:t>
      </w:r>
      <w:r>
        <w:rPr>
          <w:b/>
          <w:bCs/>
        </w:rPr>
        <w:br/>
      </w:r>
      <w:r w:rsidRPr="00D80DE6">
        <w:t>The system shall display a default message if the selected day’s work out details are unavailable.</w:t>
      </w:r>
    </w:p>
    <w:p w14:paraId="1C6D9A54" w14:textId="77777777" w:rsidR="00D80DE6" w:rsidRDefault="00D80DE6" w:rsidP="00D80DE6"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19: Error Handling for Data Retrieval Failures</w:t>
      </w:r>
      <w:r>
        <w:rPr>
          <w:b/>
          <w:bCs/>
        </w:rPr>
        <w:br/>
      </w:r>
      <w:r w:rsidRPr="00D80DE6">
        <w:t>The system shall display an error message if program data cannot be retrieved due to system or database errors.</w:t>
      </w:r>
    </w:p>
    <w:p w14:paraId="2E857A4B" w14:textId="6CC46C07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20: Restrict Program Access</w:t>
      </w:r>
      <w:r>
        <w:rPr>
          <w:b/>
          <w:bCs/>
        </w:rPr>
        <w:br/>
      </w:r>
      <w:r w:rsidRPr="00D80DE6">
        <w:t>The system shall restrict access to program details to authenticated users only.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21: Validate Program Enrollment</w:t>
      </w:r>
      <w:r>
        <w:rPr>
          <w:b/>
          <w:bCs/>
        </w:rPr>
        <w:br/>
      </w:r>
      <w:r w:rsidRPr="00D80DE6">
        <w:t>The system shall validate that the user is enrolled in or has access rights to the selected program.</w:t>
      </w:r>
      <w:r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22: Provide Accessible Labels</w:t>
      </w:r>
      <w:r>
        <w:rPr>
          <w:b/>
          <w:bCs/>
        </w:rPr>
        <w:br/>
      </w:r>
      <w:r w:rsidRPr="00D80DE6">
        <w:t>The system shall provide accessible labels for all program and exercise information to support screen readers.</w:t>
      </w:r>
    </w:p>
    <w:p w14:paraId="5460277C" w14:textId="52A34347" w:rsidR="00665A20" w:rsidRDefault="00FF03CC" w:rsidP="00665A20">
      <w:pPr>
        <w:rPr>
          <w:b/>
          <w:bCs/>
        </w:rPr>
      </w:pPr>
      <w:r>
        <w:rPr>
          <w:b/>
          <w:bCs/>
        </w:rPr>
        <w:lastRenderedPageBreak/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PROG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23: Keyboard Navigation Support</w:t>
      </w:r>
      <w:r w:rsidR="00D80DE6">
        <w:rPr>
          <w:b/>
          <w:bCs/>
        </w:rPr>
        <w:br/>
      </w:r>
      <w:r w:rsidR="00D80DE6" w:rsidRPr="00D80DE6">
        <w:t>The system shall allow users to navigate the Program Detail page using keyboard input only.</w:t>
      </w:r>
    </w:p>
    <w:p w14:paraId="07D7B324" w14:textId="3A37FF0A" w:rsidR="00665A20" w:rsidRPr="00625BF4" w:rsidRDefault="00665A20" w:rsidP="00665A20">
      <w:pPr>
        <w:pStyle w:val="Heading3"/>
      </w:pPr>
      <w:bookmarkStart w:id="40" w:name="_Toc227389679"/>
      <w:r>
        <w:t>Log Workout</w:t>
      </w:r>
      <w:bookmarkEnd w:id="40"/>
    </w:p>
    <w:p w14:paraId="35623B18" w14:textId="18190AF6" w:rsidR="00D80DE6" w:rsidRPr="00FF03CC" w:rsidRDefault="00297FC9" w:rsidP="00D80DE6">
      <w:pPr>
        <w:rPr>
          <w:b/>
          <w:bCs/>
        </w:rPr>
      </w:pP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01</w:t>
      </w:r>
      <w:r w:rsidR="00D34FD6">
        <w:rPr>
          <w:b/>
          <w:bCs/>
        </w:rPr>
        <w:t>: Log Workout Activity</w:t>
      </w:r>
      <w:r w:rsidR="00D5108D">
        <w:rPr>
          <w:b/>
          <w:bCs/>
        </w:rPr>
        <w:br/>
      </w:r>
      <w:r w:rsidR="0081089C">
        <w:t>The system shall provide users with the ability to log daily workout activity to support accurate tracking of exercise performance.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02</w:t>
      </w:r>
      <w:r w:rsidR="00D34FD6">
        <w:rPr>
          <w:b/>
          <w:bCs/>
        </w:rPr>
        <w:t>: Log Reps, Weight, Duration</w:t>
      </w:r>
      <w:r w:rsidR="00D5108D">
        <w:rPr>
          <w:b/>
          <w:bCs/>
        </w:rPr>
        <w:br/>
      </w:r>
      <w:r w:rsidR="0081089C">
        <w:t>The system shall allow users to record exercise</w:t>
      </w:r>
      <w:r w:rsidR="0081089C">
        <w:rPr>
          <w:rFonts w:ascii="Cambria Math" w:hAnsi="Cambria Math" w:cs="Cambria Math"/>
        </w:rPr>
        <w:t>‑</w:t>
      </w:r>
      <w:r w:rsidR="0081089C">
        <w:t>specific metrics (e.g., sets, reps, weight, duration) to support detailed performance monitoring.</w:t>
      </w:r>
      <w:r w:rsidR="00994ECA">
        <w:br/>
      </w:r>
      <w:r w:rsidR="00D5108D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03</w:t>
      </w:r>
      <w:r w:rsidR="00D34FD6">
        <w:rPr>
          <w:b/>
          <w:bCs/>
        </w:rPr>
        <w:t>: Current Day Workout</w:t>
      </w:r>
      <w:r w:rsidR="00D5108D">
        <w:rPr>
          <w:b/>
          <w:bCs/>
        </w:rPr>
        <w:br/>
      </w:r>
      <w:r w:rsidR="0081089C">
        <w:t>The system shall allow users to view the exercises associated with the current day of their selected program to support structured workout execution.</w:t>
      </w:r>
      <w:r w:rsidR="001146FA">
        <w:br/>
      </w:r>
      <w:r w:rsidR="00665A20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04</w:t>
      </w:r>
      <w:r w:rsidR="00D34FD6">
        <w:rPr>
          <w:b/>
          <w:bCs/>
        </w:rPr>
        <w:t>: Edit Workout Log</w:t>
      </w:r>
      <w:r w:rsidR="00D5108D">
        <w:rPr>
          <w:b/>
          <w:bCs/>
        </w:rPr>
        <w:br/>
      </w:r>
      <w:r w:rsidR="0081089C">
        <w:t>The system shall allow users to modify or correct logged workout entries to ensure data accuracy.</w:t>
      </w:r>
      <w:r w:rsidR="00994ECA">
        <w:rPr>
          <w:b/>
          <w:bCs/>
        </w:rPr>
        <w:br/>
      </w:r>
      <w:r w:rsidR="00994ECA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05</w:t>
      </w:r>
      <w:r w:rsidR="00D34FD6">
        <w:rPr>
          <w:b/>
          <w:bCs/>
        </w:rPr>
        <w:t>: Show Log Update Message</w:t>
      </w:r>
      <w:r w:rsidR="00D5108D">
        <w:rPr>
          <w:b/>
          <w:bCs/>
        </w:rPr>
        <w:br/>
      </w:r>
      <w:r w:rsidR="0081089C">
        <w:t>The system shall provide users with confirmation that a workout has been successfully logged to support user confidence and reduce duplicate entries.</w:t>
      </w:r>
      <w:r w:rsidR="00665A20">
        <w:br/>
      </w: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06</w:t>
      </w:r>
      <w:r w:rsidR="00D34FD6">
        <w:rPr>
          <w:b/>
          <w:bCs/>
        </w:rPr>
        <w:t xml:space="preserve">: Select Historical Workout by Date </w:t>
      </w:r>
      <w:r w:rsidR="00D5108D">
        <w:rPr>
          <w:b/>
          <w:bCs/>
        </w:rPr>
        <w:br/>
      </w:r>
      <w:r w:rsidR="0081089C">
        <w:t>The system shall allow users to view historical workout logs to support long</w:t>
      </w:r>
      <w:r w:rsidR="0081089C">
        <w:rPr>
          <w:rFonts w:ascii="Cambria Math" w:hAnsi="Cambria Math" w:cs="Cambria Math"/>
        </w:rPr>
        <w:t>‑</w:t>
      </w:r>
      <w:r w:rsidR="0081089C">
        <w:t>term performance analysis.</w:t>
      </w:r>
      <w:r w:rsidR="00D80DE6">
        <w:rPr>
          <w:b/>
          <w:bCs/>
        </w:rPr>
        <w:br/>
      </w:r>
      <w:r w:rsidR="00665A20"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LW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07: Display Workout Title</w:t>
      </w:r>
      <w:r w:rsidR="00D80DE6">
        <w:rPr>
          <w:b/>
          <w:bCs/>
        </w:rPr>
        <w:br/>
      </w:r>
      <w:r w:rsidR="00D80DE6" w:rsidRPr="00D80DE6">
        <w:t>The system shall display the name of the workout (e.g., “Back and Shoulders”).</w:t>
      </w:r>
    </w:p>
    <w:p w14:paraId="524A4411" w14:textId="69F39B62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08: Display Workout Instructions</w:t>
      </w:r>
      <w:r>
        <w:rPr>
          <w:b/>
          <w:bCs/>
        </w:rPr>
        <w:br/>
      </w:r>
      <w:r w:rsidRPr="00D80DE6">
        <w:t>The system shall display instructional text associated with the workout, including rep ranges, tempo guidance, and rest period rules.</w:t>
      </w:r>
    </w:p>
    <w:p w14:paraId="63DFCD8C" w14:textId="522F1C82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09: Display Exercise List</w:t>
      </w:r>
      <w:r>
        <w:rPr>
          <w:b/>
          <w:bCs/>
        </w:rPr>
        <w:br/>
      </w:r>
      <w:r w:rsidRPr="00D80DE6">
        <w:t>The system shall display all exercises included in the workout in the order defined by the program.</w:t>
      </w:r>
    </w:p>
    <w:p w14:paraId="5E05C997" w14:textId="7FAD227E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10: Display Sets and Reps</w:t>
      </w:r>
      <w:r>
        <w:rPr>
          <w:b/>
          <w:bCs/>
        </w:rPr>
        <w:br/>
      </w:r>
      <w:r w:rsidRPr="00D80DE6">
        <w:t>The system shall display the prescribed sets and rep ranges for each exercise.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11: Display Superset Relationships</w:t>
      </w:r>
      <w:r>
        <w:rPr>
          <w:b/>
          <w:bCs/>
        </w:rPr>
        <w:br/>
      </w:r>
      <w:r w:rsidRPr="00D80DE6">
        <w:t>The system shall indicate when exercises are part of a superset and show their pairing.</w:t>
      </w:r>
    </w:p>
    <w:p w14:paraId="54E238F3" w14:textId="361214B6" w:rsidR="00F06BF5" w:rsidRPr="00F06BF5" w:rsidRDefault="00FF03CC" w:rsidP="00F06BF5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LW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12: Display Exercise Notes</w:t>
      </w:r>
      <w:r w:rsidR="00D80DE6">
        <w:rPr>
          <w:b/>
          <w:bCs/>
        </w:rPr>
        <w:br/>
      </w:r>
      <w:r w:rsidR="00D80DE6" w:rsidRPr="00D80DE6">
        <w:t>The system shall display exercise</w:t>
      </w:r>
      <w:r w:rsidR="00D80DE6" w:rsidRPr="00D80DE6">
        <w:rPr>
          <w:rFonts w:ascii="Cambria Math" w:hAnsi="Cambria Math" w:cs="Cambria Math"/>
        </w:rPr>
        <w:t>‑</w:t>
      </w:r>
      <w:r w:rsidR="00D80DE6" w:rsidRPr="00D80DE6">
        <w:t xml:space="preserve">specific notes (e.g., </w:t>
      </w:r>
      <w:r w:rsidR="00D80DE6" w:rsidRPr="00D80DE6">
        <w:rPr>
          <w:rFonts w:ascii="Eras Medium ITC" w:hAnsi="Eras Medium ITC" w:cs="Eras Medium ITC"/>
        </w:rPr>
        <w:t>“</w:t>
      </w:r>
      <w:r w:rsidR="00D80DE6" w:rsidRPr="00D80DE6">
        <w:t>squeeze at the top for 2 seconds</w:t>
      </w:r>
      <w:r w:rsidR="00D80DE6" w:rsidRPr="00D80DE6">
        <w:rPr>
          <w:rFonts w:ascii="Eras Medium ITC" w:hAnsi="Eras Medium ITC" w:cs="Eras Medium ITC"/>
        </w:rPr>
        <w:t>”</w:t>
      </w:r>
      <w:r w:rsidR="00D80DE6" w:rsidRPr="00D80DE6">
        <w:t>).</w:t>
      </w:r>
      <w:r w:rsidR="00D80DE6">
        <w:rPr>
          <w:b/>
          <w:bCs/>
        </w:rPr>
        <w:br/>
      </w:r>
      <w:r w:rsidR="00F06BF5">
        <w:rPr>
          <w:b/>
          <w:bCs/>
        </w:rPr>
        <w:br/>
      </w:r>
      <w:r w:rsidR="00F06BF5" w:rsidRPr="00F06BF5">
        <w:rPr>
          <w:b/>
          <w:bCs/>
        </w:rPr>
        <w:t>BR</w:t>
      </w:r>
      <w:r w:rsidR="00F06BF5" w:rsidRPr="00F06BF5">
        <w:rPr>
          <w:rFonts w:ascii="Cambria Math" w:hAnsi="Cambria Math" w:cs="Cambria Math"/>
          <w:b/>
          <w:bCs/>
        </w:rPr>
        <w:t>‑</w:t>
      </w:r>
      <w:r w:rsidR="00F06BF5" w:rsidRPr="00F06BF5">
        <w:rPr>
          <w:b/>
          <w:bCs/>
        </w:rPr>
        <w:t>LW</w:t>
      </w:r>
      <w:r w:rsidR="00F06BF5" w:rsidRPr="00F06BF5">
        <w:rPr>
          <w:rFonts w:ascii="Cambria Math" w:hAnsi="Cambria Math" w:cs="Cambria Math"/>
          <w:b/>
          <w:bCs/>
        </w:rPr>
        <w:t>‑</w:t>
      </w:r>
      <w:r w:rsidR="00F06BF5" w:rsidRPr="00F06BF5">
        <w:rPr>
          <w:b/>
          <w:bCs/>
        </w:rPr>
        <w:t>13: Display Logging Table</w:t>
      </w:r>
      <w:r w:rsidR="00F06BF5">
        <w:rPr>
          <w:b/>
          <w:bCs/>
        </w:rPr>
        <w:br/>
      </w:r>
      <w:r w:rsidR="00F06BF5" w:rsidRPr="00F06BF5">
        <w:t>The system shall display a table for each exercise allowing users to enter reps and weight for each set.</w:t>
      </w:r>
    </w:p>
    <w:p w14:paraId="3D3E79FC" w14:textId="63B303FB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14: Support Multiple Sets per Exercise</w:t>
      </w:r>
      <w:r>
        <w:rPr>
          <w:b/>
          <w:bCs/>
        </w:rPr>
        <w:br/>
      </w:r>
      <w:r w:rsidRPr="00F06BF5">
        <w:t>The system shall allow users to log metrics for each prescribed set individually.</w:t>
      </w:r>
    </w:p>
    <w:p w14:paraId="4ED86ECB" w14:textId="3B1E8FAB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15: Support Optional Weight Entry</w:t>
      </w:r>
      <w:r>
        <w:rPr>
          <w:b/>
          <w:bCs/>
        </w:rPr>
        <w:br/>
      </w:r>
      <w:r w:rsidRPr="00F06BF5">
        <w:t>The system shall allow users to leave weight blank for bodyweight exercises.</w:t>
      </w:r>
      <w:r>
        <w:rPr>
          <w:b/>
          <w:bCs/>
        </w:rPr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16: Navigate Between Exercises</w:t>
      </w:r>
      <w:r>
        <w:rPr>
          <w:b/>
          <w:bCs/>
        </w:rPr>
        <w:br/>
      </w:r>
      <w:r w:rsidRPr="00F06BF5">
        <w:t>The system shall allow users to scroll through or navigate between exercises within the workout.</w:t>
      </w:r>
    </w:p>
    <w:p w14:paraId="3CC977FD" w14:textId="5A023A88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17: Return to Program Day View</w:t>
      </w:r>
      <w:r>
        <w:rPr>
          <w:b/>
          <w:bCs/>
        </w:rPr>
        <w:br/>
      </w:r>
      <w:r w:rsidRPr="00F06BF5">
        <w:t>The system shall allow users to return to the Program Day Preview page.</w:t>
      </w:r>
      <w:r>
        <w:rPr>
          <w:b/>
          <w:bCs/>
        </w:rPr>
        <w:br/>
      </w:r>
      <w:r w:rsidR="00665A20"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18: Validate Numeric Inputs</w:t>
      </w:r>
      <w:r>
        <w:rPr>
          <w:b/>
          <w:bCs/>
        </w:rPr>
        <w:br/>
      </w:r>
      <w:r w:rsidRPr="00F06BF5">
        <w:t>The system shall validate that reps and weight entries contain valid numeric values.</w:t>
      </w:r>
    </w:p>
    <w:p w14:paraId="462596F5" w14:textId="20B1C2CF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19: Handle Missing Required Log Data</w:t>
      </w:r>
      <w:r>
        <w:rPr>
          <w:b/>
          <w:bCs/>
        </w:rPr>
        <w:br/>
      </w:r>
      <w:r w:rsidRPr="00F06BF5">
        <w:t>The system shall display an error message if required log fields are missing when the user attempts to save.</w:t>
      </w:r>
    </w:p>
    <w:p w14:paraId="135D0540" w14:textId="1F328E4A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20: Handle Data Save Errors</w:t>
      </w:r>
      <w:r>
        <w:rPr>
          <w:b/>
          <w:bCs/>
        </w:rPr>
        <w:br/>
      </w:r>
      <w:r w:rsidRPr="00F06BF5">
        <w:t>The system shall display an error message if workout log data cannot be saved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21: Restrict Workout Access</w:t>
      </w:r>
      <w:r>
        <w:rPr>
          <w:b/>
          <w:bCs/>
        </w:rPr>
        <w:br/>
      </w:r>
      <w:r w:rsidRPr="00F06BF5">
        <w:t>The system shall restrict access to workout execution pages to authenticated users only.</w:t>
      </w:r>
    </w:p>
    <w:p w14:paraId="3F6C52F0" w14:textId="000F5785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22: Validate Program Enrollment</w:t>
      </w:r>
      <w:r>
        <w:rPr>
          <w:b/>
          <w:bCs/>
        </w:rPr>
        <w:br/>
      </w:r>
      <w:r w:rsidRPr="00F06BF5">
        <w:t>The system shall validate that the user has access to the selected workout program before displaying workout details.</w:t>
      </w:r>
      <w:r w:rsidRPr="00F06BF5"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23: Provide Accessible Labels</w:t>
      </w:r>
      <w:r>
        <w:rPr>
          <w:b/>
          <w:bCs/>
        </w:rPr>
        <w:br/>
      </w:r>
      <w:r w:rsidRPr="00F06BF5">
        <w:t>The system shall provide accessible labels for all exercise and logging fields.</w:t>
      </w:r>
    </w:p>
    <w:p w14:paraId="11E2FEAC" w14:textId="77777777" w:rsidR="00665A20" w:rsidRDefault="00F06BF5" w:rsidP="00665A20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24: Keyboard Navigation Support</w:t>
      </w:r>
      <w:r>
        <w:rPr>
          <w:b/>
          <w:bCs/>
        </w:rPr>
        <w:br/>
      </w:r>
      <w:r w:rsidRPr="00F06BF5">
        <w:t>The system shall allow users to navigate the workout logging interface using keyboard input only.</w:t>
      </w:r>
    </w:p>
    <w:p w14:paraId="4C50CC19" w14:textId="001A7963" w:rsidR="00665A20" w:rsidRPr="00625BF4" w:rsidRDefault="00665A20" w:rsidP="00665A20">
      <w:pPr>
        <w:pStyle w:val="Heading3"/>
      </w:pPr>
      <w:bookmarkStart w:id="41" w:name="_Toc227389680"/>
      <w:r>
        <w:lastRenderedPageBreak/>
        <w:t>Help</w:t>
      </w:r>
      <w:bookmarkEnd w:id="41"/>
    </w:p>
    <w:p w14:paraId="60D987CC" w14:textId="3FC5EC41" w:rsidR="00F06BF5" w:rsidRPr="00F06BF5" w:rsidRDefault="00F06BF5" w:rsidP="00665A20">
      <w:pPr>
        <w:rPr>
          <w:b/>
          <w:bCs/>
        </w:rPr>
      </w:pP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HELP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01: Display Help Page</w:t>
      </w:r>
      <w:r>
        <w:rPr>
          <w:b/>
          <w:bCs/>
        </w:rPr>
        <w:br/>
      </w:r>
      <w:r w:rsidRPr="00F06BF5">
        <w:t>The system shall display a Help page containing support contact information and frequently asked questions.</w:t>
      </w:r>
    </w:p>
    <w:p w14:paraId="167AB315" w14:textId="77777777" w:rsidR="00BD1094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HELP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02: Display Application Header</w:t>
      </w:r>
      <w:r>
        <w:rPr>
          <w:b/>
          <w:bCs/>
        </w:rPr>
        <w:br/>
      </w:r>
      <w:r w:rsidRPr="00F06BF5">
        <w:t>The system shall display the application header containing the NeuByte logo, notification icon, and menu icon</w:t>
      </w:r>
    </w:p>
    <w:p w14:paraId="446162C2" w14:textId="582230FD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03: Display Support Email</w:t>
      </w:r>
      <w:r>
        <w:rPr>
          <w:b/>
          <w:bCs/>
        </w:rPr>
        <w:br/>
      </w:r>
      <w:r w:rsidRPr="00BD1094">
        <w:t>The system shall display the official support email address for users to contact NeuByte support.</w:t>
      </w:r>
    </w:p>
    <w:p w14:paraId="199337FD" w14:textId="20FC0EB1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04: Support Email Link Behavior</w:t>
      </w:r>
      <w:r>
        <w:rPr>
          <w:b/>
          <w:bCs/>
        </w:rPr>
        <w:br/>
      </w:r>
      <w:r w:rsidRPr="00BD1094">
        <w:t>The system shall allow users to select the support email address to open their device’s default email client with a pre</w:t>
      </w:r>
      <w:r w:rsidRPr="00BD1094">
        <w:rPr>
          <w:rFonts w:ascii="Cambria Math" w:hAnsi="Cambria Math" w:cs="Cambria Math"/>
        </w:rPr>
        <w:t>‑</w:t>
      </w:r>
      <w:r w:rsidRPr="00BD1094">
        <w:t>addressed message.</w:t>
      </w:r>
      <w:r w:rsidR="00FF03CC">
        <w:br/>
      </w:r>
      <w:r w:rsidR="001146FA"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05: Display FAQ Section</w:t>
      </w:r>
      <w:r>
        <w:rPr>
          <w:b/>
          <w:bCs/>
        </w:rPr>
        <w:br/>
      </w:r>
      <w:r w:rsidRPr="00BD1094">
        <w:t>The system shall display a Frequently Asked Questions section on the Help page.</w:t>
      </w:r>
    </w:p>
    <w:p w14:paraId="515EED33" w14:textId="4ADB0599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06: Display FAQ Questions and Answers</w:t>
      </w:r>
      <w:r>
        <w:rPr>
          <w:b/>
          <w:bCs/>
        </w:rPr>
        <w:br/>
      </w:r>
      <w:r w:rsidRPr="00BD1094">
        <w:t>The system shall display each FAQ question along with its corresponding answer.</w:t>
      </w:r>
    </w:p>
    <w:p w14:paraId="37B45C19" w14:textId="54D2319C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07: Expand/Collapse FAQ Answers</w:t>
      </w:r>
      <w:r>
        <w:rPr>
          <w:b/>
          <w:bCs/>
        </w:rPr>
        <w:br/>
      </w:r>
      <w:r w:rsidRPr="00BD1094">
        <w:t>The system shall allow users to expand or collapse FAQ answers to improve readability.</w:t>
      </w:r>
      <w:r>
        <w:rPr>
          <w:b/>
          <w:bCs/>
        </w:rPr>
        <w:br/>
      </w:r>
      <w:r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08: Support Multiple FAQ Entries</w:t>
      </w:r>
      <w:r>
        <w:rPr>
          <w:b/>
          <w:bCs/>
        </w:rPr>
        <w:br/>
      </w:r>
      <w:r w:rsidRPr="00BD1094">
        <w:t>The system shall support displaying multiple FAQ entries as defined by the business.</w:t>
      </w:r>
      <w:r w:rsidR="001146FA">
        <w:t xml:space="preserve"> </w:t>
      </w:r>
      <w:r>
        <w:br/>
      </w:r>
      <w: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09: Manage FAQ Content</w:t>
      </w:r>
      <w:r>
        <w:rPr>
          <w:b/>
          <w:bCs/>
        </w:rPr>
        <w:br/>
      </w:r>
      <w:r w:rsidRPr="00BD1094">
        <w:t>The system shall allow authorized administrators to add, update, or remove FAQ questions and answers.</w:t>
      </w:r>
    </w:p>
    <w:p w14:paraId="3A277A5A" w14:textId="4EA82D39" w:rsidR="00D34FD6" w:rsidRPr="00D80DE6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10: Manage Support Contact Information</w:t>
      </w:r>
      <w:r>
        <w:rPr>
          <w:b/>
          <w:bCs/>
        </w:rPr>
        <w:br/>
      </w:r>
      <w:r w:rsidRPr="00BD1094">
        <w:t>The system shall allow authorized administrators to update the support email address.</w:t>
      </w:r>
    </w:p>
    <w:p w14:paraId="16FAC10B" w14:textId="4ADCDF07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11: Handle Missing FAQ Data</w:t>
      </w:r>
      <w:r>
        <w:rPr>
          <w:b/>
          <w:bCs/>
        </w:rPr>
        <w:br/>
      </w:r>
      <w:r w:rsidRPr="00BD1094">
        <w:t>The system shall display a default message if no FAQ entries are available.</w:t>
      </w:r>
    </w:p>
    <w:p w14:paraId="24A1629E" w14:textId="77777777" w:rsid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12: Handle Data Retrieval Errors</w:t>
      </w:r>
      <w:r>
        <w:rPr>
          <w:b/>
          <w:bCs/>
        </w:rPr>
        <w:br/>
      </w:r>
      <w:r w:rsidRPr="00BD1094">
        <w:t>The system shall display an error message if Help page content cannot be retrieved due to system or database errors.</w:t>
      </w:r>
    </w:p>
    <w:p w14:paraId="1121D453" w14:textId="3AA877AC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13: Restrict Access to Authenticated Users</w:t>
      </w:r>
      <w:r>
        <w:rPr>
          <w:b/>
          <w:bCs/>
        </w:rPr>
        <w:br/>
      </w:r>
      <w:r w:rsidRPr="00BD1094">
        <w:t>The system shall restrict access to the Help page to authenticated users only.</w:t>
      </w:r>
      <w:r>
        <w:br/>
      </w:r>
      <w:r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14: Provide Accessible Labels</w:t>
      </w:r>
      <w:r>
        <w:rPr>
          <w:b/>
          <w:bCs/>
        </w:rPr>
        <w:br/>
      </w:r>
      <w:r w:rsidRPr="00BD1094">
        <w:t>The system shall provide accessible labels for all Help page content to support screen readers.</w:t>
      </w:r>
    </w:p>
    <w:p w14:paraId="6C03CC56" w14:textId="3BA9D99C" w:rsidR="00665A20" w:rsidRDefault="00FF03CC" w:rsidP="00665A20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BD1094" w:rsidRPr="00BD1094">
        <w:rPr>
          <w:b/>
          <w:bCs/>
        </w:rPr>
        <w:t>BR</w:t>
      </w:r>
      <w:r w:rsidR="00BD1094" w:rsidRPr="00BD1094">
        <w:rPr>
          <w:rFonts w:ascii="Cambria Math" w:hAnsi="Cambria Math" w:cs="Cambria Math"/>
          <w:b/>
          <w:bCs/>
        </w:rPr>
        <w:t>‑</w:t>
      </w:r>
      <w:r w:rsidR="00BD1094" w:rsidRPr="00BD1094">
        <w:rPr>
          <w:b/>
          <w:bCs/>
        </w:rPr>
        <w:t>HELP</w:t>
      </w:r>
      <w:r w:rsidR="00BD1094" w:rsidRPr="00BD1094">
        <w:rPr>
          <w:rFonts w:ascii="Cambria Math" w:hAnsi="Cambria Math" w:cs="Cambria Math"/>
          <w:b/>
          <w:bCs/>
        </w:rPr>
        <w:t>‑</w:t>
      </w:r>
      <w:r w:rsidR="00BD1094" w:rsidRPr="00BD1094">
        <w:rPr>
          <w:b/>
          <w:bCs/>
        </w:rPr>
        <w:t>15: Keyboard Navigation Support</w:t>
      </w:r>
      <w:r w:rsidR="00BD1094">
        <w:rPr>
          <w:b/>
          <w:bCs/>
        </w:rPr>
        <w:br/>
      </w:r>
      <w:r w:rsidR="00BD1094" w:rsidRPr="00BD1094">
        <w:t>The system shall allow users to navigate the Help page using keyboard input only.</w:t>
      </w:r>
    </w:p>
    <w:p w14:paraId="68C2EAB0" w14:textId="6456AD63" w:rsidR="00665A20" w:rsidRPr="00625BF4" w:rsidRDefault="00665A20" w:rsidP="00665A20">
      <w:pPr>
        <w:pStyle w:val="Heading3"/>
      </w:pPr>
      <w:bookmarkStart w:id="42" w:name="_Toc227389681"/>
      <w:r>
        <w:t>Weight Tracker</w:t>
      </w:r>
      <w:bookmarkEnd w:id="42"/>
    </w:p>
    <w:p w14:paraId="2F2B9117" w14:textId="528F27EB" w:rsidR="00D34FD6" w:rsidRPr="00BD1094" w:rsidRDefault="001146FA" w:rsidP="00665A20">
      <w:pPr>
        <w:rPr>
          <w:b/>
          <w:bCs/>
        </w:rPr>
      </w:pPr>
      <w:r>
        <w:rPr>
          <w:b/>
          <w:bCs/>
        </w:rPr>
        <w:br/>
      </w:r>
      <w:r w:rsidRPr="00D34FD6">
        <w:rPr>
          <w:b/>
          <w:bCs/>
        </w:rPr>
        <w:t>BR</w:t>
      </w:r>
      <w:r w:rsidRPr="00D34FD6">
        <w:rPr>
          <w:rFonts w:ascii="Cambria Math" w:hAnsi="Cambria Math" w:cs="Cambria Math"/>
          <w:b/>
          <w:bCs/>
        </w:rPr>
        <w:t>‑</w:t>
      </w:r>
      <w:r w:rsidRPr="00D34FD6">
        <w:rPr>
          <w:b/>
          <w:bCs/>
        </w:rPr>
        <w:t>WT</w:t>
      </w:r>
      <w:r w:rsidRPr="00D34FD6">
        <w:rPr>
          <w:rFonts w:ascii="Cambria Math" w:hAnsi="Cambria Math" w:cs="Cambria Math"/>
          <w:b/>
          <w:bCs/>
        </w:rPr>
        <w:t>‑</w:t>
      </w:r>
      <w:r w:rsidRPr="00D34FD6">
        <w:rPr>
          <w:b/>
          <w:bCs/>
        </w:rPr>
        <w:t>01</w:t>
      </w:r>
      <w:r>
        <w:rPr>
          <w:b/>
          <w:bCs/>
        </w:rPr>
        <w:t>: Body Weight Page</w:t>
      </w:r>
      <w:r>
        <w:rPr>
          <w:b/>
          <w:bCs/>
        </w:rPr>
        <w:br/>
      </w:r>
      <w:r>
        <w:t>The system shall allow users to record their body weight to support long</w:t>
      </w:r>
      <w:r>
        <w:rPr>
          <w:rFonts w:ascii="Cambria Math" w:hAnsi="Cambria Math" w:cs="Cambria Math"/>
        </w:rPr>
        <w:t>‑</w:t>
      </w:r>
      <w:r>
        <w:t>term progress tracking.</w:t>
      </w:r>
      <w:r>
        <w:br/>
      </w:r>
      <w:r w:rsidR="00BD1094">
        <w:rPr>
          <w:b/>
          <w:bCs/>
        </w:rPr>
        <w:br/>
      </w:r>
      <w:r w:rsidR="00D34FD6" w:rsidRPr="00D34FD6">
        <w:rPr>
          <w:b/>
          <w:bCs/>
        </w:rPr>
        <w:t>BR</w:t>
      </w:r>
      <w:r w:rsidR="00D34FD6" w:rsidRPr="00D34FD6">
        <w:rPr>
          <w:rFonts w:ascii="Cambria Math" w:hAnsi="Cambria Math" w:cs="Cambria Math"/>
          <w:b/>
          <w:bCs/>
        </w:rPr>
        <w:t>‑</w:t>
      </w:r>
      <w:r w:rsidR="00D34FD6" w:rsidRPr="00D34FD6">
        <w:rPr>
          <w:b/>
          <w:bCs/>
        </w:rPr>
        <w:t>WT</w:t>
      </w:r>
      <w:r w:rsidR="00D34FD6" w:rsidRPr="00D34FD6">
        <w:rPr>
          <w:rFonts w:ascii="Cambria Math" w:hAnsi="Cambria Math" w:cs="Cambria Math"/>
          <w:b/>
          <w:bCs/>
        </w:rPr>
        <w:t>‑</w:t>
      </w:r>
      <w:r w:rsidR="00D34FD6" w:rsidRPr="00D34FD6">
        <w:rPr>
          <w:b/>
          <w:bCs/>
        </w:rPr>
        <w:t>02</w:t>
      </w:r>
      <w:r w:rsidR="00D34FD6">
        <w:rPr>
          <w:b/>
          <w:bCs/>
        </w:rPr>
        <w:t>: Add/ Edit Weight by date</w:t>
      </w:r>
      <w:r w:rsidR="004D77A2">
        <w:rPr>
          <w:b/>
          <w:bCs/>
        </w:rPr>
        <w:br/>
      </w:r>
      <w:r w:rsidR="00D34FD6">
        <w:t>The system shall allow users to update or correct weight entries to ensure data accuracy.</w:t>
      </w:r>
    </w:p>
    <w:p w14:paraId="510DF828" w14:textId="7E0E004C" w:rsidR="00D34FD6" w:rsidRPr="00FF03CC" w:rsidRDefault="00D34FD6" w:rsidP="00D34FD6">
      <w:pPr>
        <w:rPr>
          <w:b/>
          <w:bCs/>
        </w:rPr>
      </w:pPr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03</w:t>
      </w:r>
      <w:r w:rsidR="004D77A2">
        <w:rPr>
          <w:b/>
          <w:bCs/>
        </w:rPr>
        <w:t>: Display Historical Weith Entries by Day</w:t>
      </w:r>
      <w:r w:rsidR="004D77A2">
        <w:rPr>
          <w:b/>
          <w:bCs/>
        </w:rPr>
        <w:br/>
      </w:r>
      <w:r>
        <w:t>The system shall display historical weight entries in a chronological list to support trend visibility.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04</w:t>
      </w:r>
      <w:r w:rsidR="004D77A2" w:rsidRPr="004D77A2">
        <w:rPr>
          <w:b/>
          <w:bCs/>
        </w:rPr>
        <w:t>: Weight Trend Graph</w:t>
      </w:r>
      <w:r w:rsidR="004D77A2">
        <w:br/>
      </w:r>
      <w:r>
        <w:t>The system shall provide a visual representation (e.g., line graph) of weight trends over time to support user motivation and goal assessment.</w:t>
      </w:r>
    </w:p>
    <w:p w14:paraId="5D290FD0" w14:textId="3114A271" w:rsidR="00D34FD6" w:rsidRDefault="00D34FD6" w:rsidP="00D34FD6"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05</w:t>
      </w:r>
      <w:r w:rsidR="004D77A2" w:rsidRPr="004D77A2">
        <w:rPr>
          <w:b/>
          <w:bCs/>
        </w:rPr>
        <w:t>: Set Weight Goal</w:t>
      </w:r>
      <w:r w:rsidR="004D77A2">
        <w:rPr>
          <w:b/>
          <w:bCs/>
        </w:rPr>
        <w:br/>
      </w:r>
      <w:r>
        <w:t>The system shall allow users to set weight</w:t>
      </w:r>
      <w:r>
        <w:rPr>
          <w:rFonts w:ascii="Cambria Math" w:hAnsi="Cambria Math" w:cs="Cambria Math"/>
        </w:rPr>
        <w:t>‑</w:t>
      </w:r>
      <w:r>
        <w:t>related goals to support personalized fitness planning.</w:t>
      </w:r>
      <w:r>
        <w:tab/>
      </w:r>
    </w:p>
    <w:p w14:paraId="3F5A998A" w14:textId="3F973A9A" w:rsidR="00665A20" w:rsidRPr="00625BF4" w:rsidRDefault="00665A20" w:rsidP="00665A20">
      <w:pPr>
        <w:pStyle w:val="Heading3"/>
      </w:pPr>
      <w:r>
        <w:br/>
      </w:r>
      <w:bookmarkStart w:id="43" w:name="_Toc227389682"/>
      <w:r>
        <w:t>Reports</w:t>
      </w:r>
      <w:bookmarkEnd w:id="43"/>
    </w:p>
    <w:p w14:paraId="1AE6AAEF" w14:textId="22D85784" w:rsidR="00BD5E7D" w:rsidRPr="00BD5E7D" w:rsidRDefault="00665A20" w:rsidP="00BD5E7D">
      <w:pPr>
        <w:rPr>
          <w:b/>
          <w:bCs/>
        </w:rPr>
      </w:pP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01: Display Report List Page</w:t>
      </w:r>
      <w:r w:rsidR="00BD5E7D">
        <w:rPr>
          <w:b/>
          <w:bCs/>
        </w:rPr>
        <w:br/>
      </w:r>
      <w:r w:rsidR="00BD5E7D" w:rsidRPr="00BD5E7D">
        <w:t>The system shall display a Report List page containing a list of available reports.</w:t>
      </w:r>
      <w:r>
        <w:rPr>
          <w:b/>
          <w:bCs/>
        </w:rPr>
        <w:br/>
      </w: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02: Display Application Header</w:t>
      </w:r>
      <w:r w:rsidR="00BD5E7D">
        <w:rPr>
          <w:b/>
          <w:bCs/>
        </w:rPr>
        <w:br/>
      </w:r>
      <w:r w:rsidR="00BD5E7D" w:rsidRPr="00BD5E7D">
        <w:t>The system shall display the application header containing the NeuByte logo, notification icon, and menu icon</w:t>
      </w:r>
      <w:r w:rsidR="001A2B68">
        <w:rPr>
          <w:b/>
          <w:bCs/>
        </w:rPr>
        <w:br/>
      </w:r>
      <w:r w:rsidR="00BD5E7D"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03: Display Available Reports</w:t>
      </w:r>
      <w:r w:rsidR="00BD5E7D">
        <w:rPr>
          <w:b/>
          <w:bCs/>
        </w:rPr>
        <w:br/>
      </w:r>
      <w:r w:rsidR="00BD5E7D" w:rsidRPr="00BD5E7D">
        <w:t>The system shall display a list of all reports available to the user.</w:t>
      </w:r>
    </w:p>
    <w:p w14:paraId="71B9B4F3" w14:textId="1FB0F60D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04: Display Report Names</w:t>
      </w:r>
      <w:r>
        <w:rPr>
          <w:b/>
          <w:bCs/>
        </w:rPr>
        <w:br/>
      </w:r>
      <w:r w:rsidRPr="00BD5E7D">
        <w:t>The system shall display the name of each report in the list.</w:t>
      </w:r>
    </w:p>
    <w:p w14:paraId="7C3206D7" w14:textId="212B9F6F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05: Support Multiple Report Entries</w:t>
      </w:r>
      <w:r>
        <w:rPr>
          <w:b/>
          <w:bCs/>
        </w:rPr>
        <w:br/>
      </w:r>
      <w:r w:rsidRPr="00BD5E7D">
        <w:t>The system shall support displaying any number of report items as defined by the business.</w:t>
      </w:r>
      <w:r w:rsidR="001A2B68">
        <w:rPr>
          <w:b/>
          <w:bCs/>
        </w:rPr>
        <w:br/>
      </w:r>
      <w:r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06: Select Report</w:t>
      </w:r>
      <w:r>
        <w:rPr>
          <w:b/>
          <w:bCs/>
        </w:rPr>
        <w:br/>
      </w:r>
      <w:r w:rsidRPr="00BD5E7D">
        <w:t>The system shall allow users to select a report from the list.</w:t>
      </w:r>
    </w:p>
    <w:p w14:paraId="6EEEAFD8" w14:textId="61F14623" w:rsidR="00BD5E7D" w:rsidRPr="00BD5E7D" w:rsidRDefault="00FF03CC" w:rsidP="00BD5E7D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07: Navigate to Report Detail Page</w:t>
      </w:r>
      <w:r w:rsidR="00BD5E7D">
        <w:rPr>
          <w:b/>
          <w:bCs/>
        </w:rPr>
        <w:br/>
      </w:r>
      <w:r w:rsidR="00BD5E7D" w:rsidRPr="00BD5E7D">
        <w:t>The system shall navigate the user to the corresponding report detail page upon selecting a report.</w:t>
      </w:r>
      <w:r w:rsidR="00BD5E7D">
        <w:br/>
      </w:r>
      <w:r w:rsidR="00BD5E7D"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08: Handle Missing Report List</w:t>
      </w:r>
      <w:r w:rsidR="00BD5E7D">
        <w:rPr>
          <w:b/>
          <w:bCs/>
        </w:rPr>
        <w:br/>
      </w:r>
      <w:r w:rsidR="00BD5E7D" w:rsidRPr="00BD5E7D">
        <w:t>The system shall display a default message if no reports are available.</w:t>
      </w:r>
    </w:p>
    <w:p w14:paraId="7BA46DAE" w14:textId="60A232FA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09: Handle Report Retrieval Errors</w:t>
      </w:r>
      <w:r>
        <w:rPr>
          <w:b/>
          <w:bCs/>
        </w:rPr>
        <w:br/>
      </w:r>
      <w:r w:rsidRPr="00BD5E7D">
        <w:t>The system shall display an error message if the report list cannot be retrieved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10: Restrict Report Access</w:t>
      </w:r>
      <w:r>
        <w:rPr>
          <w:b/>
          <w:bCs/>
        </w:rPr>
        <w:br/>
      </w:r>
      <w:r w:rsidRPr="00BD5E7D">
        <w:t>The system shall restrict access to the Report List page to authenticated users only.</w:t>
      </w:r>
    </w:p>
    <w:p w14:paraId="071A9314" w14:textId="2D1E98A0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11: User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Specific Report Filtering</w:t>
      </w:r>
      <w:r>
        <w:rPr>
          <w:b/>
          <w:bCs/>
        </w:rPr>
        <w:br/>
      </w:r>
      <w:r w:rsidRPr="00BD5E7D">
        <w:t>The system shall ensure that users can only view reports associated with their own account.</w:t>
      </w:r>
      <w:r>
        <w:br/>
      </w:r>
      <w:r w:rsidR="001146FA"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12: Provide Accessible Labels</w:t>
      </w:r>
      <w:r>
        <w:rPr>
          <w:b/>
          <w:bCs/>
        </w:rPr>
        <w:br/>
      </w:r>
      <w:r w:rsidRPr="00BD5E7D">
        <w:t>The system shall provide accessible labels for all report items to support screen readers.</w:t>
      </w:r>
    </w:p>
    <w:p w14:paraId="48D91432" w14:textId="364694BD" w:rsidR="00665A20" w:rsidRDefault="00BD5E7D" w:rsidP="001146FA"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13: Keyboard Navigation Support</w:t>
      </w:r>
      <w:r>
        <w:rPr>
          <w:b/>
          <w:bCs/>
        </w:rPr>
        <w:br/>
      </w:r>
      <w:r w:rsidRPr="00BD5E7D">
        <w:t>The system shall allow users to navigate the Report List page using keyboard input only.</w:t>
      </w:r>
    </w:p>
    <w:p w14:paraId="6084F795" w14:textId="7E8C543D" w:rsidR="00665A20" w:rsidRPr="00625BF4" w:rsidRDefault="00665A20" w:rsidP="00665A20">
      <w:pPr>
        <w:pStyle w:val="Heading3"/>
      </w:pPr>
      <w:bookmarkStart w:id="44" w:name="_Toc227389683"/>
      <w:r>
        <w:t>Notifications</w:t>
      </w:r>
      <w:bookmarkEnd w:id="44"/>
    </w:p>
    <w:p w14:paraId="17E9A9DA" w14:textId="358BBEF1" w:rsidR="009C72EB" w:rsidRPr="009C72EB" w:rsidRDefault="00BD5E7D" w:rsidP="00665A20">
      <w:pPr>
        <w:rPr>
          <w:b/>
          <w:bCs/>
        </w:rPr>
      </w:pPr>
      <w:r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1</w:t>
      </w:r>
      <w:r w:rsidR="009C72EB">
        <w:rPr>
          <w:b/>
          <w:bCs/>
        </w:rPr>
        <w:t>: Ongoing Notifications</w:t>
      </w:r>
      <w:r w:rsidR="009C72EB">
        <w:rPr>
          <w:b/>
          <w:bCs/>
        </w:rPr>
        <w:br/>
      </w:r>
      <w:r w:rsidR="009C72EB" w:rsidRPr="009C72EB">
        <w:t>The system shall provide users with notifications related to their fitness activity, program status, and account events.</w:t>
      </w:r>
      <w:r w:rsidR="001A2B68">
        <w:rPr>
          <w:b/>
          <w:bCs/>
        </w:rPr>
        <w:br/>
      </w:r>
      <w:r w:rsidR="00DA73B8"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2</w:t>
      </w:r>
      <w:r w:rsidR="009C72EB">
        <w:rPr>
          <w:b/>
          <w:bCs/>
        </w:rPr>
        <w:t xml:space="preserve"> Notification Icon Plus Count</w:t>
      </w:r>
      <w:r w:rsidR="009C72EB">
        <w:rPr>
          <w:b/>
          <w:bCs/>
        </w:rPr>
        <w:br/>
      </w:r>
      <w:r w:rsidR="009C72EB" w:rsidRPr="009C72EB">
        <w:t>The system shall display an unread notification count on the notification icon on all authenticated pages.</w:t>
      </w:r>
    </w:p>
    <w:p w14:paraId="16B944AF" w14:textId="6309FAF1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3</w:t>
      </w:r>
      <w:r>
        <w:rPr>
          <w:b/>
          <w:bCs/>
        </w:rPr>
        <w:t>: Notification List</w:t>
      </w:r>
      <w:r>
        <w:rPr>
          <w:b/>
          <w:bCs/>
        </w:rPr>
        <w:br/>
      </w:r>
      <w:r w:rsidRPr="009C72EB">
        <w:t>The system shall allow users to view a list of all notifications, including read and unread items.</w:t>
      </w:r>
    </w:p>
    <w:p w14:paraId="1BB4AE42" w14:textId="47808F81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4</w:t>
      </w:r>
      <w:r>
        <w:rPr>
          <w:b/>
          <w:bCs/>
        </w:rPr>
        <w:t>: Action(s) that mark Notification Read</w:t>
      </w:r>
      <w:r>
        <w:rPr>
          <w:b/>
          <w:bCs/>
        </w:rPr>
        <w:br/>
      </w:r>
      <w:r w:rsidRPr="009C72EB">
        <w:t>The system shall allow users to mark notifications as read by clicking or expanding the notification.</w:t>
      </w:r>
    </w:p>
    <w:p w14:paraId="4493E6DD" w14:textId="5389B758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5</w:t>
      </w:r>
      <w:r>
        <w:rPr>
          <w:b/>
          <w:bCs/>
        </w:rPr>
        <w:t>: Closing / Marking Notification Read to prevent reloading</w:t>
      </w:r>
      <w:r>
        <w:rPr>
          <w:b/>
          <w:bCs/>
        </w:rPr>
        <w:br/>
      </w:r>
      <w:r w:rsidRPr="009C72EB">
        <w:t>The system shall ensure that read notifications do not reappear as unread on subsequent page loads.</w:t>
      </w:r>
    </w:p>
    <w:p w14:paraId="70C74831" w14:textId="067FE69E" w:rsidR="009C72EB" w:rsidRPr="009C72EB" w:rsidRDefault="009C72EB" w:rsidP="009C72EB"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6</w:t>
      </w:r>
      <w:r>
        <w:rPr>
          <w:b/>
          <w:bCs/>
        </w:rPr>
        <w:t>: Notification Data Table</w:t>
      </w:r>
      <w:r>
        <w:rPr>
          <w:b/>
          <w:bCs/>
        </w:rPr>
        <w:br/>
      </w:r>
      <w:r w:rsidRPr="009C72EB">
        <w:t>The system shall store all notifications in a persistent data store for audit and reporting purposes.</w:t>
      </w:r>
    </w:p>
    <w:p w14:paraId="37694530" w14:textId="209DC94A" w:rsidR="009C72EB" w:rsidRDefault="00FF03CC" w:rsidP="009C72EB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7</w:t>
      </w:r>
      <w:r w:rsidR="009C72EB">
        <w:rPr>
          <w:b/>
          <w:bCs/>
        </w:rPr>
        <w:t>: Notification Triggers</w:t>
      </w:r>
      <w:r w:rsidR="009C72EB">
        <w:rPr>
          <w:b/>
          <w:bCs/>
        </w:rPr>
        <w:br/>
      </w:r>
      <w:r w:rsidR="009C72EB" w:rsidRPr="009C72EB">
        <w:t>The system shall generate notifications based on user actions (e.g., logging workouts) and system events (e.g., inactivity reminders).</w:t>
      </w:r>
    </w:p>
    <w:p w14:paraId="4056BB9B" w14:textId="2732578D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08: Display Notification Date</w:t>
      </w:r>
      <w:r>
        <w:rPr>
          <w:b/>
          <w:bCs/>
        </w:rPr>
        <w:br/>
      </w:r>
      <w:r w:rsidRPr="00D76F29">
        <w:t>The system shall display the date associated with each notification.</w:t>
      </w:r>
    </w:p>
    <w:p w14:paraId="64618E0F" w14:textId="23CDDB1C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09: Display Notification Message</w:t>
      </w:r>
      <w:r>
        <w:rPr>
          <w:b/>
          <w:bCs/>
        </w:rPr>
        <w:br/>
      </w:r>
      <w:r w:rsidRPr="00D76F29">
        <w:t>The system shall display the full text of each notification.</w:t>
      </w:r>
    </w:p>
    <w:p w14:paraId="01E1D7A6" w14:textId="5D212BD8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10: Display Notification List in Tabular Format</w:t>
      </w:r>
      <w:r>
        <w:rPr>
          <w:b/>
          <w:bCs/>
        </w:rPr>
        <w:br/>
      </w:r>
      <w:r w:rsidRPr="00D76F29">
        <w:t>The system shall display notifications in a structured list or table with columns for date and message.</w:t>
      </w:r>
    </w:p>
    <w:p w14:paraId="4D5A72D3" w14:textId="3B030733" w:rsidR="005A3374" w:rsidRPr="005A3374" w:rsidRDefault="005A3374" w:rsidP="005A3374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11: Sort Notifications by Date</w:t>
      </w:r>
      <w:r>
        <w:rPr>
          <w:b/>
          <w:bCs/>
        </w:rPr>
        <w:br/>
      </w:r>
      <w:r w:rsidRPr="005A3374">
        <w:t>The system shall sort notifications in descending chronological order by default.</w:t>
      </w:r>
      <w:r w:rsidR="00665A20">
        <w:rPr>
          <w:b/>
          <w:bCs/>
        </w:rPr>
        <w:br/>
      </w:r>
      <w:r w:rsidR="001146FA"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12: Support Pagination or Scrolling</w:t>
      </w:r>
      <w:r>
        <w:rPr>
          <w:b/>
          <w:bCs/>
        </w:rPr>
        <w:br/>
      </w:r>
      <w:r w:rsidRPr="005A3374">
        <w:t>The system shall allow users to view additional notifications through scrolling or pagination when the list exceeds the visible area.</w:t>
      </w:r>
      <w:r>
        <w:rPr>
          <w:b/>
          <w:bCs/>
        </w:rPr>
        <w:br/>
      </w:r>
      <w:r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13: Handle No Notifications Available</w:t>
      </w:r>
      <w:r>
        <w:rPr>
          <w:b/>
          <w:bCs/>
        </w:rPr>
        <w:br/>
      </w:r>
      <w:r w:rsidRPr="005A3374">
        <w:t>The system shall display a default message when no notifications exist for the user.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14: Handle Notification Retrieval Errors</w:t>
      </w:r>
      <w:r>
        <w:rPr>
          <w:b/>
          <w:bCs/>
        </w:rPr>
        <w:br/>
      </w:r>
      <w:r w:rsidRPr="005A3374">
        <w:t>The system shall display an error message if notifications cannot be retrieved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15: Restrict Notification Access</w:t>
      </w:r>
      <w:r>
        <w:rPr>
          <w:b/>
          <w:bCs/>
        </w:rPr>
        <w:br/>
      </w:r>
      <w:r w:rsidRPr="005A3374">
        <w:t>The system shall restrict access to the notification center to authenticated users only.</w:t>
      </w:r>
    </w:p>
    <w:p w14:paraId="4C36E15A" w14:textId="77777777" w:rsidR="00421B8C" w:rsidRPr="005A3374" w:rsidRDefault="005A3374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16: User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Specific Notification Filtering</w:t>
      </w:r>
      <w:r>
        <w:rPr>
          <w:b/>
          <w:bCs/>
        </w:rPr>
        <w:br/>
      </w:r>
      <w:r w:rsidRPr="005A3374">
        <w:t>The system shall ensure that users can only view notifications associated with their own account.</w:t>
      </w:r>
    </w:p>
    <w:p w14:paraId="70700778" w14:textId="7C83DD22" w:rsidR="00421B8C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7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Display Notification Preferences Pag</w:t>
      </w:r>
      <w:r>
        <w:rPr>
          <w:b/>
          <w:bCs/>
        </w:rPr>
        <w:t>e</w:t>
      </w:r>
      <w:r>
        <w:rPr>
          <w:b/>
          <w:bCs/>
        </w:rPr>
        <w:br/>
      </w:r>
      <w:r w:rsidRPr="00421B8C">
        <w:t>The system shall display a Notification Preferences page where users can view and modify their notification settings</w:t>
      </w:r>
      <w:r>
        <w:t>.</w:t>
      </w:r>
    </w:p>
    <w:p w14:paraId="546F5807" w14:textId="3E184384" w:rsidR="00421B8C" w:rsidRPr="005A3374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8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Enable/Disable Notification Categorie</w:t>
      </w:r>
      <w:r>
        <w:rPr>
          <w:b/>
          <w:bCs/>
        </w:rPr>
        <w:t>s</w:t>
      </w:r>
      <w:r>
        <w:rPr>
          <w:b/>
          <w:bCs/>
        </w:rPr>
        <w:br/>
      </w:r>
      <w:r w:rsidRPr="00421B8C">
        <w:t>The system shall allow users to enable or disable specific categories of notifications (e.g., program reminders, workout alerts, system messages).</w:t>
      </w:r>
    </w:p>
    <w:p w14:paraId="4E90E31A" w14:textId="64344075" w:rsidR="00421B8C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9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Persist User Notification Preferences</w:t>
      </w:r>
      <w:r>
        <w:rPr>
          <w:b/>
          <w:bCs/>
        </w:rPr>
        <w:br/>
      </w:r>
      <w:r w:rsidR="00241709" w:rsidRPr="00241709">
        <w:t>The system shall store user</w:t>
      </w:r>
      <w:r w:rsidR="00241709" w:rsidRPr="00241709">
        <w:rPr>
          <w:rFonts w:ascii="Cambria Math" w:hAnsi="Cambria Math" w:cs="Cambria Math"/>
        </w:rPr>
        <w:t>‑</w:t>
      </w:r>
      <w:r w:rsidR="00241709" w:rsidRPr="00241709">
        <w:t>selected notification preferences in persistent storage and apply them across all devices.</w:t>
      </w:r>
    </w:p>
    <w:p w14:paraId="0A901481" w14:textId="27653F21" w:rsidR="00421B8C" w:rsidRDefault="00421B8C" w:rsidP="00421B8C">
      <w:pPr>
        <w:rPr>
          <w:b/>
          <w:bCs/>
        </w:rPr>
      </w:pPr>
    </w:p>
    <w:p w14:paraId="3901E02B" w14:textId="77777777" w:rsidR="00241709" w:rsidRPr="005A3374" w:rsidRDefault="00241709" w:rsidP="00241709">
      <w:pPr>
        <w:rPr>
          <w:b/>
          <w:bCs/>
        </w:rPr>
      </w:pPr>
    </w:p>
    <w:p w14:paraId="4C3F2A1B" w14:textId="77777777" w:rsidR="00241709" w:rsidRPr="005A3374" w:rsidRDefault="00241709" w:rsidP="00241709">
      <w:pPr>
        <w:rPr>
          <w:b/>
          <w:bCs/>
        </w:rPr>
      </w:pPr>
      <w:bookmarkStart w:id="45" w:name="_Toc227389684"/>
      <w:r w:rsidRPr="00241709">
        <w:rPr>
          <w:b/>
          <w:bCs/>
        </w:rPr>
        <w:t>BR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NOTE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 xml:space="preserve">20 </w:t>
      </w:r>
      <w:r w:rsidRPr="00241709">
        <w:rPr>
          <w:rFonts w:ascii="Eras Medium ITC" w:hAnsi="Eras Medium ITC" w:cs="Eras Medium ITC"/>
          <w:b/>
          <w:bCs/>
        </w:rPr>
        <w:t>—</w:t>
      </w:r>
      <w:r w:rsidRPr="00241709">
        <w:rPr>
          <w:b/>
          <w:bCs/>
        </w:rPr>
        <w:t xml:space="preserve"> Default Notification Preferences</w:t>
      </w:r>
      <w:r w:rsidRPr="00241709">
        <w:rPr>
          <w:b/>
          <w:bCs/>
        </w:rPr>
        <w:t xml:space="preserve"> </w:t>
      </w:r>
      <w:r>
        <w:rPr>
          <w:b/>
          <w:bCs/>
        </w:rPr>
        <w:br/>
      </w:r>
      <w:r w:rsidRPr="00241709">
        <w:t>The system shall apply default notification preferences for new users until they customize their settings.</w:t>
      </w:r>
    </w:p>
    <w:p w14:paraId="2E3F2B78" w14:textId="6E2C850A" w:rsidR="00241709" w:rsidRDefault="00241709" w:rsidP="00241709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BR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NOTE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2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1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Pr="00241709">
        <w:rPr>
          <w:rFonts w:ascii="Eras Medium ITC" w:eastAsiaTheme="minorHAnsi" w:hAnsi="Eras Medium ITC" w:cs="Eras Medium ITC"/>
          <w:b/>
          <w:bCs/>
          <w:color w:val="auto"/>
          <w:sz w:val="22"/>
          <w:szCs w:val="22"/>
        </w:rPr>
        <w:t>—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Validate Preference Changes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r w:rsidRPr="00241709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validate that all preference changes are complete and valid before saving.</w:t>
      </w:r>
    </w:p>
    <w:p w14:paraId="067E41E2" w14:textId="7CB23AEF" w:rsidR="00241709" w:rsidRPr="005A3374" w:rsidRDefault="00241709" w:rsidP="00241709">
      <w:pPr>
        <w:rPr>
          <w:b/>
          <w:bCs/>
        </w:rPr>
      </w:pPr>
      <w:r>
        <w:br/>
      </w:r>
      <w:r w:rsidRPr="00241709">
        <w:rPr>
          <w:b/>
          <w:bCs/>
        </w:rPr>
        <w:t>BR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NOTE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2</w:t>
      </w:r>
      <w:r>
        <w:rPr>
          <w:b/>
          <w:bCs/>
        </w:rPr>
        <w:t>2</w:t>
      </w:r>
      <w:r w:rsidRPr="00241709">
        <w:rPr>
          <w:b/>
          <w:bCs/>
        </w:rPr>
        <w:t xml:space="preserve"> </w:t>
      </w:r>
      <w:r w:rsidRPr="00241709">
        <w:rPr>
          <w:rFonts w:ascii="Eras Medium ITC" w:hAnsi="Eras Medium ITC" w:cs="Eras Medium ITC"/>
          <w:b/>
          <w:bCs/>
        </w:rPr>
        <w:t>—</w:t>
      </w:r>
      <w:r w:rsidRPr="00241709">
        <w:rPr>
          <w:b/>
          <w:bCs/>
        </w:rPr>
        <w:t xml:space="preserve"> Display Confirmation After Saving Preferences</w:t>
      </w:r>
      <w:r>
        <w:rPr>
          <w:b/>
          <w:bCs/>
        </w:rPr>
        <w:br/>
      </w:r>
      <w:r w:rsidRPr="00241709">
        <w:t>The system shall display a confirmation message after notification preferences are successfully updated.</w:t>
      </w:r>
    </w:p>
    <w:p w14:paraId="380F6E55" w14:textId="6180C200" w:rsidR="00241709" w:rsidRPr="00241709" w:rsidRDefault="00241709" w:rsidP="00241709">
      <w:pPr>
        <w:pStyle w:val="Heading3"/>
      </w:pP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BR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NOTE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2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3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Pr="00241709">
        <w:rPr>
          <w:rFonts w:ascii="Eras Medium ITC" w:eastAsiaTheme="minorHAnsi" w:hAnsi="Eras Medium ITC" w:cs="Eras Medium ITC"/>
          <w:b/>
          <w:bCs/>
          <w:color w:val="auto"/>
          <w:sz w:val="22"/>
          <w:szCs w:val="22"/>
        </w:rPr>
        <w:t>—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Handle Preference Save Errors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r w:rsidRPr="00241709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display an error message if notification preferences cannot be saved due to system or network issues.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73AED8CB" w14:textId="7948209F" w:rsidR="00665A20" w:rsidRPr="00625BF4" w:rsidRDefault="00665A20" w:rsidP="00665A20">
      <w:pPr>
        <w:pStyle w:val="Heading3"/>
      </w:pPr>
      <w:r>
        <w:t>User Profile</w:t>
      </w:r>
      <w:bookmarkEnd w:id="45"/>
    </w:p>
    <w:p w14:paraId="3DAE6026" w14:textId="73E57E69" w:rsidR="0049205F" w:rsidRPr="0049205F" w:rsidRDefault="005A3374" w:rsidP="00665A20">
      <w:pPr>
        <w:rPr>
          <w:b/>
          <w:bCs/>
        </w:rPr>
      </w:pPr>
      <w:r>
        <w:rPr>
          <w:b/>
          <w:bCs/>
        </w:rPr>
        <w:br/>
      </w:r>
      <w:r w:rsidR="0049205F" w:rsidRPr="0049205F">
        <w:rPr>
          <w:b/>
          <w:bCs/>
        </w:rPr>
        <w:t>BR</w:t>
      </w:r>
      <w:r w:rsidR="0049205F" w:rsidRPr="0049205F">
        <w:rPr>
          <w:rFonts w:ascii="Cambria Math" w:hAnsi="Cambria Math" w:cs="Cambria Math"/>
          <w:b/>
          <w:bCs/>
        </w:rPr>
        <w:t>‑</w:t>
      </w:r>
      <w:r w:rsidR="0049205F" w:rsidRPr="0049205F">
        <w:rPr>
          <w:b/>
          <w:bCs/>
        </w:rPr>
        <w:t>PROF</w:t>
      </w:r>
      <w:r w:rsidR="0049205F" w:rsidRPr="0049205F">
        <w:rPr>
          <w:rFonts w:ascii="Cambria Math" w:hAnsi="Cambria Math" w:cs="Cambria Math"/>
          <w:b/>
          <w:bCs/>
        </w:rPr>
        <w:t>‑</w:t>
      </w:r>
      <w:r w:rsidR="0049205F" w:rsidRPr="0049205F">
        <w:rPr>
          <w:b/>
          <w:bCs/>
        </w:rPr>
        <w:t>01: Display User Profile Page</w:t>
      </w:r>
      <w:r w:rsidR="0049205F">
        <w:rPr>
          <w:b/>
          <w:bCs/>
        </w:rPr>
        <w:br/>
      </w:r>
      <w:r w:rsidR="0049205F" w:rsidRPr="0049205F">
        <w:t>The system shall display a User Profile page that includes the user’s email address and account</w:t>
      </w:r>
      <w:r w:rsidR="0049205F" w:rsidRPr="0049205F">
        <w:rPr>
          <w:rFonts w:ascii="Cambria Math" w:hAnsi="Cambria Math" w:cs="Cambria Math"/>
        </w:rPr>
        <w:t>‑</w:t>
      </w:r>
      <w:r w:rsidR="0049205F" w:rsidRPr="0049205F">
        <w:t>related settings.</w:t>
      </w:r>
    </w:p>
    <w:p w14:paraId="5C3BECDA" w14:textId="30BCC5B1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02: Edit Email Address (Optional Future Scope)</w:t>
      </w:r>
      <w:r>
        <w:rPr>
          <w:b/>
          <w:bCs/>
        </w:rPr>
        <w:br/>
      </w:r>
      <w:r w:rsidRPr="0049205F">
        <w:t>The system may allow users to update their email address in a future release.</w:t>
      </w:r>
      <w:r>
        <w:rPr>
          <w:b/>
          <w:bCs/>
        </w:rPr>
        <w:br/>
      </w:r>
      <w:r w:rsidRPr="0049205F">
        <w:t>[Marked as future scope to avoid scope creep.)</w:t>
      </w:r>
    </w:p>
    <w:p w14:paraId="59420E02" w14:textId="12907B12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03: Access Password Reset Functionality</w:t>
      </w:r>
      <w:r>
        <w:rPr>
          <w:b/>
          <w:bCs/>
        </w:rPr>
        <w:br/>
      </w:r>
      <w:r w:rsidRPr="0049205F">
        <w:t>The system shall provide a “Change Password” option within the User Profile page.</w:t>
      </w:r>
      <w:r w:rsidR="00FF03CC">
        <w:rPr>
          <w:b/>
          <w:bCs/>
        </w:rPr>
        <w:br/>
      </w:r>
      <w:r w:rsidR="00FF03CC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04: Validate Current Password</w:t>
      </w:r>
      <w:r>
        <w:rPr>
          <w:b/>
          <w:bCs/>
        </w:rPr>
        <w:br/>
      </w:r>
      <w:r w:rsidRPr="0049205F">
        <w:t>The system shall require users to enter their current password before allowing a password change.</w:t>
      </w:r>
    </w:p>
    <w:p w14:paraId="306F5971" w14:textId="58F47C40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05: Validate New Password Complexity</w:t>
      </w:r>
      <w:r>
        <w:rPr>
          <w:b/>
          <w:bCs/>
        </w:rPr>
        <w:br/>
      </w:r>
      <w:r w:rsidRPr="0049205F">
        <w:t>The system shall validate that the new password meets defined complexity requirements.</w:t>
      </w:r>
    </w:p>
    <w:p w14:paraId="7FE192E4" w14:textId="2441F8BA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06: Confirm Matching New Passwords</w:t>
      </w:r>
      <w:r>
        <w:rPr>
          <w:b/>
          <w:bCs/>
        </w:rPr>
        <w:br/>
      </w:r>
      <w:r w:rsidRPr="0049205F">
        <w:t>The system shall validate that the new password and confirmation password match.</w:t>
      </w:r>
    </w:p>
    <w:p w14:paraId="58B4FA08" w14:textId="52094C83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07: Secure Password Update</w:t>
      </w:r>
      <w:r>
        <w:rPr>
          <w:b/>
          <w:bCs/>
        </w:rPr>
        <w:br/>
      </w:r>
      <w:r w:rsidRPr="0049205F">
        <w:t>The system shall update the user’s password using a modern, salted, one</w:t>
      </w:r>
      <w:r w:rsidR="00E91F8F">
        <w:rPr>
          <w:rFonts w:ascii="Cambria Math" w:hAnsi="Cambria Math" w:cs="Cambria Math"/>
        </w:rPr>
        <w:t xml:space="preserve"> </w:t>
      </w:r>
      <w:r w:rsidRPr="0049205F">
        <w:t>way hashing algorithm consistent with NFR</w:t>
      </w:r>
      <w:r w:rsidRPr="0049205F">
        <w:rPr>
          <w:rFonts w:ascii="Cambria Math" w:hAnsi="Cambria Math" w:cs="Cambria Math"/>
        </w:rPr>
        <w:t>‑</w:t>
      </w:r>
      <w:r w:rsidRPr="0049205F">
        <w:t>SEC</w:t>
      </w:r>
      <w:r w:rsidRPr="0049205F">
        <w:rPr>
          <w:rFonts w:ascii="Cambria Math" w:hAnsi="Cambria Math" w:cs="Cambria Math"/>
        </w:rPr>
        <w:t>‑</w:t>
      </w:r>
      <w:r w:rsidRPr="0049205F">
        <w:t>02.</w:t>
      </w:r>
    </w:p>
    <w:p w14:paraId="1A0E3B73" w14:textId="63E0A5BE" w:rsidR="0064688C" w:rsidRPr="0064688C" w:rsidRDefault="0049205F" w:rsidP="00FF03CC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08: Password Reset Confirmation</w:t>
      </w:r>
      <w:r>
        <w:rPr>
          <w:b/>
          <w:bCs/>
        </w:rPr>
        <w:br/>
      </w:r>
      <w:r w:rsidRPr="0049205F">
        <w:t>The system shall display a confirmation message when the password has been successfully updated.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09: Error Messaging for Password Reset</w:t>
      </w:r>
      <w:r>
        <w:rPr>
          <w:b/>
          <w:bCs/>
        </w:rPr>
        <w:br/>
      </w:r>
      <w:r w:rsidRPr="0049205F">
        <w:lastRenderedPageBreak/>
        <w:t>The system shall display clear error messages for incorrect current password, weak new password, or mismatched confirmation fields.</w:t>
      </w:r>
      <w:r w:rsidR="00665A20">
        <w:rPr>
          <w:b/>
          <w:bCs/>
        </w:rPr>
        <w:br/>
      </w:r>
      <w:r w:rsidR="00E250CE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10: Transport Security</w:t>
      </w:r>
      <w:r>
        <w:rPr>
          <w:b/>
          <w:bCs/>
        </w:rPr>
        <w:br/>
      </w:r>
      <w:r w:rsidRPr="0049205F">
        <w:t>The system shall transmit all password reset data over HTTPS.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11: Session Continuity</w:t>
      </w:r>
      <w:r>
        <w:rPr>
          <w:b/>
          <w:bCs/>
        </w:rPr>
        <w:br/>
      </w:r>
      <w:r w:rsidRPr="0049205F">
        <w:t>The system shall maintain the user’s active session after a successful password change.</w:t>
      </w:r>
      <w:bookmarkStart w:id="46" w:name="_Toc226797828"/>
      <w:bookmarkStart w:id="47" w:name="_Toc226806864"/>
      <w:r w:rsidR="00994ECA">
        <w:br/>
      </w:r>
      <w:r w:rsidR="005A3374">
        <w:rPr>
          <w:rStyle w:val="Heading3Char"/>
        </w:rPr>
        <w:br/>
      </w:r>
      <w:r w:rsidR="0090385F" w:rsidRPr="0033469C">
        <w:rPr>
          <w:rStyle w:val="Heading3Char"/>
        </w:rPr>
        <w:t>N</w:t>
      </w:r>
      <w:r w:rsidR="002918F8" w:rsidRPr="0033469C">
        <w:rPr>
          <w:rStyle w:val="Heading3Char"/>
        </w:rPr>
        <w:t>on-Functional Requirements</w:t>
      </w:r>
      <w:bookmarkStart w:id="48" w:name="_Toc226797829"/>
      <w:bookmarkStart w:id="49" w:name="_Toc226806865"/>
      <w:bookmarkStart w:id="50" w:name="_Toc227314659"/>
      <w:bookmarkEnd w:id="46"/>
      <w:bookmarkEnd w:id="47"/>
      <w:r w:rsidR="00FF03CC">
        <w:rPr>
          <w:rStyle w:val="Heading3Char"/>
        </w:rPr>
        <w:br/>
      </w:r>
      <w:r w:rsidR="00FF03CC">
        <w:rPr>
          <w:rStyle w:val="Heading3Char"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01: Page Load Responsiveness</w:t>
      </w:r>
      <w:bookmarkStart w:id="51" w:name="_Toc226797830"/>
      <w:bookmarkStart w:id="52" w:name="_Toc226806866"/>
      <w:bookmarkStart w:id="53" w:name="_Toc227257596"/>
      <w:bookmarkStart w:id="54" w:name="_Toc227314660"/>
      <w:bookmarkStart w:id="55" w:name="_Toc227314874"/>
      <w:bookmarkEnd w:id="48"/>
      <w:bookmarkEnd w:id="49"/>
      <w:bookmarkEnd w:id="50"/>
      <w:r w:rsidR="00FF03CC">
        <w:rPr>
          <w:b/>
          <w:bCs/>
        </w:rPr>
        <w:br/>
      </w:r>
      <w:r w:rsidR="0064688C" w:rsidRPr="0064688C">
        <w:t>The system shall load all primary pages (Dashboard, Programs, Logging, Reports) within 2 seconds under normal usage conditions.</w:t>
      </w:r>
      <w:bookmarkEnd w:id="51"/>
      <w:bookmarkEnd w:id="52"/>
      <w:bookmarkEnd w:id="53"/>
      <w:bookmarkEnd w:id="54"/>
      <w:bookmarkEnd w:id="55"/>
      <w:r w:rsidR="0051683D">
        <w:br/>
      </w:r>
      <w:bookmarkStart w:id="56" w:name="_Toc226797831"/>
      <w:bookmarkStart w:id="57" w:name="_Toc226806867"/>
      <w:bookmarkStart w:id="58" w:name="_Toc227314661"/>
      <w:bookmarkStart w:id="59" w:name="_Toc227314875"/>
      <w:r w:rsidR="00FF03CC"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02: Data Submission Responsiveness</w:t>
      </w:r>
      <w:bookmarkStart w:id="60" w:name="_Toc226797832"/>
      <w:bookmarkStart w:id="61" w:name="_Toc226806868"/>
      <w:bookmarkStart w:id="62" w:name="_Toc227257598"/>
      <w:bookmarkStart w:id="63" w:name="_Toc227314662"/>
      <w:bookmarkStart w:id="64" w:name="_Toc227314876"/>
      <w:bookmarkEnd w:id="56"/>
      <w:bookmarkEnd w:id="57"/>
      <w:bookmarkEnd w:id="58"/>
      <w:bookmarkEnd w:id="59"/>
      <w:r w:rsidR="00FF03CC">
        <w:rPr>
          <w:b/>
          <w:bCs/>
        </w:rPr>
        <w:br/>
      </w:r>
      <w:r w:rsidR="0064688C" w:rsidRPr="0064688C">
        <w:t>The system shall process user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submitted data (workout logs, weight entries, program updates) within 1 second of submission.</w:t>
      </w:r>
      <w:bookmarkEnd w:id="60"/>
      <w:bookmarkEnd w:id="61"/>
      <w:bookmarkEnd w:id="62"/>
      <w:bookmarkEnd w:id="63"/>
      <w:bookmarkEnd w:id="64"/>
      <w:r w:rsidR="00FF03CC">
        <w:br/>
      </w:r>
      <w:bookmarkStart w:id="65" w:name="_Toc226797833"/>
      <w:r w:rsidR="0051683D">
        <w:rPr>
          <w:b/>
          <w:bCs/>
        </w:rPr>
        <w:br/>
      </w:r>
      <w:bookmarkStart w:id="66" w:name="_Toc226806869"/>
      <w:bookmarkStart w:id="67" w:name="_Toc227314663"/>
      <w:bookmarkStart w:id="68" w:name="_Toc227314877"/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03: Lightweight Resource Usage</w:t>
      </w:r>
      <w:bookmarkStart w:id="69" w:name="_Toc226797834"/>
      <w:bookmarkStart w:id="70" w:name="_Toc226806870"/>
      <w:bookmarkStart w:id="71" w:name="_Toc227257600"/>
      <w:bookmarkStart w:id="72" w:name="_Toc227314664"/>
      <w:bookmarkStart w:id="73" w:name="_Toc227314878"/>
      <w:bookmarkEnd w:id="65"/>
      <w:bookmarkEnd w:id="66"/>
      <w:bookmarkEnd w:id="67"/>
      <w:bookmarkEnd w:id="68"/>
      <w:r w:rsidR="00FF03CC">
        <w:rPr>
          <w:b/>
          <w:bCs/>
        </w:rPr>
        <w:br/>
      </w:r>
      <w:r w:rsidR="0064688C" w:rsidRPr="0064688C">
        <w:t>The system shall operate efficiently on typical consumer devices, including mobile phones, without requiring high CPU or memory usage.</w:t>
      </w:r>
      <w:bookmarkEnd w:id="69"/>
      <w:bookmarkEnd w:id="70"/>
      <w:bookmarkEnd w:id="71"/>
      <w:bookmarkEnd w:id="72"/>
      <w:bookmarkEnd w:id="73"/>
    </w:p>
    <w:p w14:paraId="58FB11AC" w14:textId="2E4041CB" w:rsidR="0064688C" w:rsidRDefault="0051683D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74" w:name="_Toc226797835"/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bookmarkStart w:id="75" w:name="_Toc226806871"/>
      <w:bookmarkStart w:id="76" w:name="_Toc227314665"/>
      <w:bookmarkStart w:id="77" w:name="_Toc227314879"/>
      <w:bookmarkStart w:id="78" w:name="_Toc227389685"/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NFR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PERF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04: Concurrent User Handling</w:t>
      </w:r>
      <w:bookmarkEnd w:id="74"/>
      <w:bookmarkEnd w:id="75"/>
      <w:bookmarkEnd w:id="76"/>
      <w:bookmarkEnd w:id="77"/>
      <w:bookmarkEnd w:id="78"/>
    </w:p>
    <w:p w14:paraId="6644E614" w14:textId="14BF485E" w:rsidR="0064688C" w:rsidRPr="0064688C" w:rsidRDefault="0064688C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79" w:name="_Toc226797836"/>
      <w:bookmarkStart w:id="80" w:name="_Toc226806872"/>
      <w:bookmarkStart w:id="81" w:name="_Toc227257602"/>
      <w:bookmarkStart w:id="82" w:name="_Toc227314666"/>
      <w:bookmarkStart w:id="83" w:name="_Toc227314880"/>
      <w:bookmarkStart w:id="84" w:name="_Toc227389686"/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The system shall support 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up to ten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concurrent users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without degradation, appropriate for a portfolio demonstration environment.</w:t>
      </w:r>
      <w:bookmarkEnd w:id="79"/>
      <w:bookmarkEnd w:id="80"/>
      <w:bookmarkEnd w:id="81"/>
      <w:bookmarkEnd w:id="82"/>
      <w:bookmarkEnd w:id="83"/>
      <w:bookmarkEnd w:id="84"/>
    </w:p>
    <w:p w14:paraId="7C3B84FF" w14:textId="7228C822" w:rsidR="0064688C" w:rsidRPr="0064688C" w:rsidRDefault="0051683D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85" w:name="_Toc226797837"/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bookmarkStart w:id="86" w:name="_Toc226806873"/>
      <w:bookmarkStart w:id="87" w:name="_Toc227314667"/>
      <w:bookmarkStart w:id="88" w:name="_Toc227314881"/>
      <w:bookmarkStart w:id="89" w:name="_Toc227389687"/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NFR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PERF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05: Cloud Resource Efficiency</w:t>
      </w:r>
      <w:bookmarkEnd w:id="85"/>
      <w:bookmarkEnd w:id="86"/>
      <w:bookmarkEnd w:id="87"/>
      <w:bookmarkEnd w:id="88"/>
      <w:bookmarkEnd w:id="89"/>
    </w:p>
    <w:p w14:paraId="0F1837E8" w14:textId="6427BB08" w:rsidR="0064688C" w:rsidRDefault="0064688C" w:rsidP="0064688C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90" w:name="_Toc226797838"/>
      <w:bookmarkStart w:id="91" w:name="_Toc226806874"/>
      <w:bookmarkStart w:id="92" w:name="_Toc227257604"/>
      <w:bookmarkStart w:id="93" w:name="_Toc227314668"/>
      <w:bookmarkStart w:id="94" w:name="_Toc227314882"/>
      <w:bookmarkStart w:id="95" w:name="_Toc227389688"/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utilize cloud resources in a cost</w:t>
      </w:r>
      <w:r w:rsidRPr="0064688C">
        <w:rPr>
          <w:rFonts w:ascii="Cambria Math" w:eastAsiaTheme="minorHAnsi" w:hAnsi="Cambria Math" w:cs="Cambria Math"/>
          <w:color w:val="auto"/>
          <w:sz w:val="22"/>
          <w:szCs w:val="22"/>
        </w:rPr>
        <w:t>‑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>efficient manner, avoiding unnecessary compute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,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or storage consumption.</w:t>
      </w:r>
      <w:bookmarkEnd w:id="90"/>
      <w:bookmarkEnd w:id="91"/>
      <w:bookmarkEnd w:id="92"/>
      <w:bookmarkEnd w:id="93"/>
      <w:bookmarkEnd w:id="94"/>
      <w:bookmarkEnd w:id="95"/>
      <w:r w:rsidR="0051683D"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5681F756" w14:textId="0D143BC5" w:rsidR="0064688C" w:rsidRPr="0064688C" w:rsidRDefault="0064688C" w:rsidP="0064688C">
      <w:pPr>
        <w:rPr>
          <w:b/>
          <w:bCs/>
        </w:rPr>
      </w:pP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01: Encrypted Transport (SSL/TLS)</w:t>
      </w:r>
      <w:r>
        <w:rPr>
          <w:b/>
          <w:bCs/>
        </w:rPr>
        <w:br/>
      </w:r>
      <w:r>
        <w:t>The system shall enforce HTTPS for all pages and API endpoints using a valid SSL/TLS certificate.</w:t>
      </w:r>
      <w:r w:rsidR="0049205F">
        <w:br/>
      </w:r>
      <w:r w:rsidR="0049205F"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02: Secure Password Storage</w:t>
      </w:r>
      <w:r w:rsidR="0051683D">
        <w:rPr>
          <w:b/>
          <w:bCs/>
        </w:rPr>
        <w:br/>
      </w:r>
      <w:r>
        <w:t>The system shall store all user passwords using a modern, salted, one</w:t>
      </w:r>
      <w:r>
        <w:rPr>
          <w:rFonts w:ascii="Cambria Math" w:hAnsi="Cambria Math" w:cs="Cambria Math"/>
        </w:rPr>
        <w:t>‑</w:t>
      </w:r>
      <w:r>
        <w:t>way hashing algorithm (bcrypt).</w:t>
      </w:r>
    </w:p>
    <w:p w14:paraId="625163E9" w14:textId="0D3701DB" w:rsidR="004D77A2" w:rsidRPr="0051683D" w:rsidRDefault="0064688C" w:rsidP="0064688C">
      <w:pPr>
        <w:rPr>
          <w:b/>
          <w:bCs/>
        </w:rPr>
      </w:pP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03: Secure Session Management</w:t>
      </w:r>
      <w:r w:rsidR="0051683D">
        <w:rPr>
          <w:b/>
          <w:bCs/>
        </w:rPr>
        <w:br/>
      </w:r>
      <w:r>
        <w:t>The system shall store session tokens in HTTP</w:t>
      </w:r>
      <w:r>
        <w:rPr>
          <w:rFonts w:ascii="Cambria Math" w:hAnsi="Cambria Math" w:cs="Cambria Math"/>
        </w:rPr>
        <w:t>‑</w:t>
      </w:r>
      <w:r>
        <w:t>only, secure cookies to prevent client</w:t>
      </w:r>
      <w:r>
        <w:rPr>
          <w:rFonts w:ascii="Cambria Math" w:hAnsi="Cambria Math" w:cs="Cambria Math"/>
        </w:rPr>
        <w:t>‑</w:t>
      </w:r>
      <w:r>
        <w:t>side access.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04: Session Timeout</w:t>
      </w:r>
      <w:r w:rsidR="0051683D">
        <w:rPr>
          <w:b/>
          <w:bCs/>
        </w:rPr>
        <w:br/>
      </w:r>
      <w:r>
        <w:lastRenderedPageBreak/>
        <w:t>The system shall automatically expire inactive sessions after a defined period to reduce unauthorized access risk.</w:t>
      </w:r>
    </w:p>
    <w:p w14:paraId="69F0D7AC" w14:textId="5CB2C599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05: Input Validation</w:t>
      </w:r>
      <w:r w:rsidR="0051683D">
        <w:rPr>
          <w:b/>
          <w:bCs/>
        </w:rPr>
        <w:br/>
      </w:r>
      <w:r>
        <w:t>The system shall validate and sanitize all user inputs to prevent injection attacks (SQL injection, XSS, etc.).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06: Authentication Failure Handling</w:t>
      </w:r>
      <w:r w:rsidR="0051683D">
        <w:rPr>
          <w:b/>
          <w:bCs/>
        </w:rPr>
        <w:br/>
      </w:r>
      <w:r>
        <w:t>The system shall limit repeated failed login attempts to mitigate brute</w:t>
      </w:r>
      <w:r>
        <w:rPr>
          <w:rFonts w:ascii="Cambria Math" w:hAnsi="Cambria Math" w:cs="Cambria Math"/>
        </w:rPr>
        <w:t>‑</w:t>
      </w:r>
      <w:r>
        <w:t>force attacks.</w:t>
      </w:r>
    </w:p>
    <w:p w14:paraId="39AE9AB9" w14:textId="6D60CDD6" w:rsidR="007E3B14" w:rsidRPr="007E3B14" w:rsidRDefault="007E3B14" w:rsidP="0064688C">
      <w:pPr>
        <w:rPr>
          <w:b/>
          <w:bCs/>
        </w:rPr>
      </w:pPr>
      <w:r w:rsidRPr="007E3B14">
        <w:rPr>
          <w:b/>
          <w:bCs/>
        </w:rPr>
        <w:t xml:space="preserve">NFR-SEC-07: </w:t>
      </w:r>
      <w:r>
        <w:rPr>
          <w:b/>
          <w:bCs/>
        </w:rPr>
        <w:br/>
      </w:r>
      <w:r w:rsidRPr="007E3B14">
        <w:t>The system shall prevent automated login attempts through CAPTCHA enforcement.</w:t>
      </w:r>
    </w:p>
    <w:p w14:paraId="22284868" w14:textId="0C9F51E7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07: Access Control</w:t>
      </w:r>
      <w:r w:rsidR="0051683D">
        <w:rPr>
          <w:b/>
          <w:bCs/>
        </w:rPr>
        <w:br/>
      </w:r>
      <w:r>
        <w:t>The system shall restrict access to authenticated pages unless a valid session token is present.</w:t>
      </w:r>
      <w:r w:rsidR="00994ECA">
        <w:rPr>
          <w:b/>
          <w:bCs/>
        </w:rPr>
        <w:br/>
      </w:r>
      <w:r w:rsidR="00994ECA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08: Error Message Safety</w:t>
      </w:r>
      <w:r w:rsidR="0051683D">
        <w:rPr>
          <w:b/>
          <w:bCs/>
        </w:rPr>
        <w:br/>
      </w:r>
      <w:r>
        <w:t>The system shall avoid exposing sensitive system details in error messages.</w:t>
      </w:r>
    </w:p>
    <w:p w14:paraId="7300A8D6" w14:textId="7DF9C00A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09: Data Privacy</w:t>
      </w:r>
      <w:r w:rsidR="0051683D">
        <w:rPr>
          <w:b/>
          <w:bCs/>
        </w:rPr>
        <w:br/>
      </w:r>
      <w:r>
        <w:t>The system shall ensure that user data is only accessible to the authenticated user who created it.</w:t>
      </w:r>
    </w:p>
    <w:p w14:paraId="4A79EC79" w14:textId="68F5E08E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10: Logging of Security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Relevant Events</w:t>
      </w:r>
      <w:r w:rsidR="0051683D">
        <w:rPr>
          <w:b/>
          <w:bCs/>
        </w:rPr>
        <w:br/>
      </w:r>
      <w:r>
        <w:t>The system shall log authentication attempts, password changes, and account lockouts for audit and troubleshooting purposes.</w:t>
      </w:r>
    </w:p>
    <w:p w14:paraId="65798E03" w14:textId="77777777" w:rsidR="007E3B14" w:rsidRDefault="007E3B14" w:rsidP="007E3B1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SEC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11: Secure Configuration</w:t>
      </w:r>
      <w:r w:rsidR="0051683D">
        <w:rPr>
          <w:b/>
          <w:bCs/>
        </w:rPr>
        <w:br/>
      </w:r>
      <w:r w:rsidR="0064688C">
        <w:t>The system shall disable unnecessary services, ports, and default credentials in the hosting environment.</w:t>
      </w:r>
      <w:r>
        <w:br/>
      </w:r>
      <w:r w:rsidR="00FF03CC"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SEC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12: Dependency Security</w:t>
      </w:r>
      <w:r w:rsidR="0051683D">
        <w:rPr>
          <w:b/>
          <w:bCs/>
        </w:rPr>
        <w:br/>
      </w:r>
      <w:r w:rsidR="0064688C">
        <w:t>The system shall use up</w:t>
      </w:r>
      <w:r w:rsidR="0064688C">
        <w:rPr>
          <w:rFonts w:ascii="Cambria Math" w:hAnsi="Cambria Math" w:cs="Cambria Math"/>
        </w:rPr>
        <w:t>‑</w:t>
      </w:r>
      <w:r w:rsidR="0064688C">
        <w:t>to</w:t>
      </w:r>
      <w:r w:rsidR="0064688C">
        <w:rPr>
          <w:rFonts w:ascii="Cambria Math" w:hAnsi="Cambria Math" w:cs="Cambria Math"/>
        </w:rPr>
        <w:t>‑</w:t>
      </w:r>
      <w:r w:rsidR="0064688C">
        <w:t>date, supported versions of all libraries and framework</w:t>
      </w:r>
      <w:r w:rsidR="00AB3BE2">
        <w:t>.</w:t>
      </w:r>
      <w:bookmarkStart w:id="96" w:name="_Toc226797839"/>
      <w:r w:rsidR="00FF03CC">
        <w:br/>
      </w:r>
      <w:r w:rsidR="0051683D">
        <w:br/>
      </w:r>
      <w:bookmarkStart w:id="97" w:name="_Toc226806875"/>
      <w:bookmarkStart w:id="98" w:name="_Toc227314669"/>
      <w:bookmarkStart w:id="99" w:name="_Toc227314883"/>
      <w:r w:rsidR="002918F8" w:rsidRPr="00FF03CC">
        <w:rPr>
          <w:rStyle w:val="Heading3Char"/>
        </w:rPr>
        <w:t>Business Requirements</w:t>
      </w:r>
      <w:bookmarkStart w:id="100" w:name="_Toc226797840"/>
      <w:bookmarkStart w:id="101" w:name="_Toc226806876"/>
      <w:bookmarkStart w:id="102" w:name="_Toc227257606"/>
      <w:bookmarkStart w:id="103" w:name="_Toc227314670"/>
      <w:bookmarkStart w:id="104" w:name="_Toc227314884"/>
      <w:bookmarkStart w:id="105" w:name="_Toc227389689"/>
      <w:bookmarkEnd w:id="96"/>
      <w:bookmarkEnd w:id="97"/>
      <w:bookmarkEnd w:id="98"/>
      <w:bookmarkEnd w:id="99"/>
      <w:r>
        <w:rPr>
          <w:rStyle w:val="Heading3Char"/>
        </w:rPr>
        <w:br/>
      </w:r>
      <w:r w:rsidR="0064688C" w:rsidRPr="0064688C">
        <w:t>Users seeking to improve their personal fitness often lack a centralized, easy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to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use tool for tracking exercise programs, logging workouts, monitoring progress, and visualizing long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term trends. NeuByte identified an opportunity to demonstrate how a structured, user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 xml:space="preserve">centered application can support these needs while </w:t>
      </w:r>
      <w:r w:rsidR="00AB3BE2" w:rsidRPr="0064688C">
        <w:t>highlighting</w:t>
      </w:r>
      <w:r w:rsidR="0064688C" w:rsidRPr="0064688C">
        <w:t xml:space="preserve"> modern system analysis, cloud architecture, and analytics capabilities.</w:t>
      </w:r>
      <w:bookmarkStart w:id="106" w:name="_Toc226797841"/>
      <w:bookmarkStart w:id="107" w:name="_Toc226806877"/>
      <w:bookmarkStart w:id="108" w:name="_Toc227257607"/>
      <w:bookmarkStart w:id="109" w:name="_Toc227314671"/>
      <w:bookmarkStart w:id="110" w:name="_Toc227314885"/>
      <w:bookmarkStart w:id="111" w:name="_Toc227389690"/>
      <w:bookmarkEnd w:id="100"/>
      <w:bookmarkEnd w:id="101"/>
      <w:bookmarkEnd w:id="102"/>
      <w:bookmarkEnd w:id="103"/>
      <w:bookmarkEnd w:id="104"/>
      <w:bookmarkEnd w:id="105"/>
      <w:r>
        <w:br/>
      </w:r>
      <w:r>
        <w:br/>
      </w:r>
      <w:r w:rsidR="0064688C" w:rsidRPr="0064688C">
        <w:t>The Fitness Tracking Application addresses this need by providing a streamlined, data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driven platform that enables users to manage their fitness journey effectively</w:t>
      </w:r>
      <w:bookmarkEnd w:id="106"/>
      <w:bookmarkEnd w:id="107"/>
      <w:r w:rsidR="00AB3BE2">
        <w:t>.</w:t>
      </w:r>
      <w:bookmarkEnd w:id="108"/>
      <w:bookmarkEnd w:id="109"/>
      <w:bookmarkEnd w:id="110"/>
      <w:bookmarkEnd w:id="111"/>
      <w:r>
        <w:br/>
      </w:r>
      <w:r>
        <w:br/>
      </w:r>
      <w:r w:rsidR="0038445D" w:rsidRPr="007E3B14">
        <w:rPr>
          <w:rStyle w:val="Heading3Char"/>
        </w:rPr>
        <w:t>Business Objectives</w:t>
      </w:r>
      <w:bookmarkStart w:id="112" w:name="_Toc226797842"/>
      <w:bookmarkStart w:id="113" w:name="_Toc226806878"/>
      <w:bookmarkStart w:id="114" w:name="_Toc227389691"/>
      <w:r>
        <w:br/>
      </w:r>
      <w:r>
        <w:br/>
      </w:r>
      <w:r w:rsidR="0038445D" w:rsidRPr="0038445D">
        <w:rPr>
          <w:b/>
          <w:bCs/>
        </w:rPr>
        <w:t>Project</w:t>
      </w:r>
      <w:r w:rsidR="0038445D" w:rsidRPr="0038445D">
        <w:rPr>
          <w:rFonts w:ascii="Cambria Math" w:hAnsi="Cambria Math" w:cs="Cambria Math"/>
          <w:b/>
          <w:bCs/>
        </w:rPr>
        <w:t>‑</w:t>
      </w:r>
      <w:r w:rsidR="0038445D" w:rsidRPr="0038445D">
        <w:rPr>
          <w:b/>
          <w:bCs/>
        </w:rPr>
        <w:t>Level Objectives</w:t>
      </w:r>
      <w:bookmarkStart w:id="115" w:name="_Toc226797843"/>
      <w:bookmarkStart w:id="116" w:name="_Toc226806879"/>
      <w:bookmarkStart w:id="117" w:name="_Toc227257609"/>
      <w:bookmarkStart w:id="118" w:name="_Toc227314673"/>
      <w:bookmarkStart w:id="119" w:name="_Toc227314887"/>
      <w:bookmarkStart w:id="120" w:name="_Toc227389692"/>
      <w:bookmarkEnd w:id="112"/>
      <w:bookmarkEnd w:id="113"/>
      <w:bookmarkEnd w:id="114"/>
    </w:p>
    <w:p w14:paraId="79CD18EF" w14:textId="77777777" w:rsidR="007E3B14" w:rsidRDefault="0038445D" w:rsidP="007E3B14">
      <w:pPr>
        <w:pStyle w:val="ListParagraph"/>
        <w:numPr>
          <w:ilvl w:val="0"/>
          <w:numId w:val="35"/>
        </w:numPr>
      </w:pPr>
      <w:r w:rsidRPr="0038445D">
        <w:lastRenderedPageBreak/>
        <w:t>Demonstrate NeuByte’s end</w:t>
      </w:r>
      <w:r w:rsidRPr="007E3B14">
        <w:rPr>
          <w:rFonts w:ascii="Cambria Math" w:hAnsi="Cambria Math" w:cs="Cambria Math"/>
        </w:rPr>
        <w:t>‑</w:t>
      </w:r>
      <w:r w:rsidRPr="0038445D">
        <w:t>to</w:t>
      </w:r>
      <w:r w:rsidRPr="007E3B14">
        <w:rPr>
          <w:rFonts w:ascii="Cambria Math" w:hAnsi="Cambria Math" w:cs="Cambria Math"/>
        </w:rPr>
        <w:t>‑</w:t>
      </w:r>
      <w:r w:rsidRPr="0038445D">
        <w:t>end execution of the Software Development Life Cycle through the delivery of a functional fitness</w:t>
      </w:r>
      <w:r w:rsidRPr="007E3B14">
        <w:rPr>
          <w:rFonts w:ascii="Cambria Math" w:hAnsi="Cambria Math" w:cs="Cambria Math"/>
        </w:rPr>
        <w:t>‑</w:t>
      </w:r>
      <w:r w:rsidRPr="0038445D">
        <w:t>tracking application.</w:t>
      </w:r>
      <w:bookmarkStart w:id="121" w:name="_Toc226797844"/>
      <w:bookmarkStart w:id="122" w:name="_Toc226806880"/>
      <w:bookmarkStart w:id="123" w:name="_Toc227257610"/>
      <w:bookmarkStart w:id="124" w:name="_Toc227314674"/>
      <w:bookmarkStart w:id="125" w:name="_Toc227314888"/>
      <w:bookmarkStart w:id="126" w:name="_Toc227389693"/>
      <w:bookmarkEnd w:id="115"/>
      <w:bookmarkEnd w:id="116"/>
      <w:bookmarkEnd w:id="117"/>
      <w:bookmarkEnd w:id="118"/>
      <w:bookmarkEnd w:id="119"/>
      <w:bookmarkEnd w:id="120"/>
    </w:p>
    <w:p w14:paraId="09677022" w14:textId="77777777" w:rsidR="007E3B14" w:rsidRDefault="0038445D" w:rsidP="007E3B14">
      <w:pPr>
        <w:pStyle w:val="ListParagraph"/>
        <w:numPr>
          <w:ilvl w:val="0"/>
          <w:numId w:val="35"/>
        </w:numPr>
      </w:pPr>
      <w:r w:rsidRPr="0038445D">
        <w:t>Showcase NeuByte’s standards for documentation, analysis, design, development, testing, and ongoing support.</w:t>
      </w:r>
      <w:bookmarkStart w:id="127" w:name="_Toc226797845"/>
      <w:bookmarkStart w:id="128" w:name="_Toc226806881"/>
      <w:bookmarkStart w:id="129" w:name="_Toc227257611"/>
      <w:bookmarkStart w:id="130" w:name="_Toc227314675"/>
      <w:bookmarkStart w:id="131" w:name="_Toc227314889"/>
      <w:bookmarkStart w:id="132" w:name="_Toc227389694"/>
      <w:bookmarkEnd w:id="121"/>
      <w:bookmarkEnd w:id="122"/>
      <w:bookmarkEnd w:id="123"/>
      <w:bookmarkEnd w:id="124"/>
      <w:bookmarkEnd w:id="125"/>
      <w:bookmarkEnd w:id="126"/>
    </w:p>
    <w:p w14:paraId="00E16273" w14:textId="77777777" w:rsidR="007E3B14" w:rsidRPr="007E3B14" w:rsidRDefault="0038445D" w:rsidP="0038445D">
      <w:pPr>
        <w:pStyle w:val="ListParagraph"/>
        <w:numPr>
          <w:ilvl w:val="0"/>
          <w:numId w:val="35"/>
        </w:numPr>
        <w:rPr>
          <w:b/>
          <w:bCs/>
        </w:rPr>
      </w:pPr>
      <w:r w:rsidRPr="007E3B14">
        <w:t>Provide a user</w:t>
      </w:r>
      <w:r w:rsidRPr="007E3B14">
        <w:rPr>
          <w:rFonts w:ascii="Cambria Math" w:hAnsi="Cambria Math" w:cs="Cambria Math"/>
        </w:rPr>
        <w:t>‑</w:t>
      </w:r>
      <w:r w:rsidRPr="007E3B14">
        <w:t>centered solution that supports personal fitness goals through intuitive workflows and accessible data insights.</w:t>
      </w:r>
      <w:bookmarkStart w:id="133" w:name="_Toc226797846"/>
      <w:bookmarkStart w:id="134" w:name="_Toc226806882"/>
      <w:bookmarkStart w:id="135" w:name="_Toc227389695"/>
      <w:bookmarkEnd w:id="127"/>
      <w:bookmarkEnd w:id="128"/>
      <w:bookmarkEnd w:id="129"/>
      <w:bookmarkEnd w:id="130"/>
      <w:bookmarkEnd w:id="131"/>
      <w:bookmarkEnd w:id="132"/>
    </w:p>
    <w:p w14:paraId="1ABD746B" w14:textId="77777777" w:rsidR="007E3B14" w:rsidRPr="007E3B14" w:rsidRDefault="007E3B14" w:rsidP="007E3B14">
      <w:pPr>
        <w:pStyle w:val="ListParagraph"/>
        <w:rPr>
          <w:b/>
          <w:bCs/>
        </w:rPr>
      </w:pPr>
    </w:p>
    <w:p w14:paraId="766379B2" w14:textId="77777777" w:rsidR="007E3B14" w:rsidRDefault="0038445D" w:rsidP="007E3B14">
      <w:pPr>
        <w:rPr>
          <w:b/>
          <w:bCs/>
        </w:rPr>
      </w:pPr>
      <w:r w:rsidRPr="007E3B14">
        <w:rPr>
          <w:b/>
          <w:bCs/>
        </w:rPr>
        <w:t>Functional Objectives</w:t>
      </w:r>
      <w:bookmarkStart w:id="136" w:name="_Toc226797847"/>
      <w:bookmarkStart w:id="137" w:name="_Toc226806883"/>
      <w:bookmarkStart w:id="138" w:name="_Toc227257613"/>
      <w:bookmarkStart w:id="139" w:name="_Toc227314677"/>
      <w:bookmarkStart w:id="140" w:name="_Toc227314891"/>
      <w:bookmarkStart w:id="141" w:name="_Toc227389696"/>
      <w:bookmarkEnd w:id="133"/>
      <w:bookmarkEnd w:id="134"/>
      <w:bookmarkEnd w:id="135"/>
    </w:p>
    <w:p w14:paraId="6A110D88" w14:textId="77777777" w:rsidR="007E3B14" w:rsidRDefault="0038445D" w:rsidP="007E3B14">
      <w:pPr>
        <w:pStyle w:val="ListParagraph"/>
        <w:numPr>
          <w:ilvl w:val="0"/>
          <w:numId w:val="36"/>
        </w:numPr>
      </w:pPr>
      <w:r w:rsidRPr="0038445D">
        <w:t>Enable users to create, update, and manage personalized exercise programs.</w:t>
      </w:r>
      <w:bookmarkStart w:id="142" w:name="_Toc226797848"/>
      <w:bookmarkStart w:id="143" w:name="_Toc226806884"/>
      <w:bookmarkStart w:id="144" w:name="_Toc227257614"/>
      <w:bookmarkStart w:id="145" w:name="_Toc227314678"/>
      <w:bookmarkStart w:id="146" w:name="_Toc227314892"/>
      <w:bookmarkStart w:id="147" w:name="_Toc227389697"/>
      <w:bookmarkEnd w:id="136"/>
      <w:bookmarkEnd w:id="137"/>
      <w:bookmarkEnd w:id="138"/>
      <w:bookmarkEnd w:id="139"/>
      <w:bookmarkEnd w:id="140"/>
      <w:bookmarkEnd w:id="141"/>
    </w:p>
    <w:p w14:paraId="0553A91D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Allow users to log exercise metrics associated with their selected programs.</w:t>
      </w:r>
      <w:bookmarkStart w:id="148" w:name="_Toc226797849"/>
      <w:bookmarkStart w:id="149" w:name="_Toc226806885"/>
      <w:bookmarkStart w:id="150" w:name="_Toc227257615"/>
      <w:bookmarkStart w:id="151" w:name="_Toc227314679"/>
      <w:bookmarkStart w:id="152" w:name="_Toc227314893"/>
      <w:bookmarkStart w:id="153" w:name="_Toc227389698"/>
      <w:bookmarkEnd w:id="142"/>
      <w:bookmarkEnd w:id="143"/>
      <w:bookmarkEnd w:id="144"/>
      <w:bookmarkEnd w:id="145"/>
      <w:bookmarkEnd w:id="146"/>
      <w:bookmarkEnd w:id="147"/>
    </w:p>
    <w:p w14:paraId="27B01E10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Provide users with the ability to track body weight and other personal metrics over time.</w:t>
      </w:r>
      <w:bookmarkStart w:id="154" w:name="_Toc226797850"/>
      <w:bookmarkStart w:id="155" w:name="_Toc226806886"/>
      <w:bookmarkStart w:id="156" w:name="_Toc227257616"/>
      <w:bookmarkStart w:id="157" w:name="_Toc227314680"/>
      <w:bookmarkStart w:id="158" w:name="_Toc227314894"/>
      <w:bookmarkStart w:id="159" w:name="_Toc227389699"/>
      <w:bookmarkEnd w:id="148"/>
      <w:bookmarkEnd w:id="149"/>
      <w:bookmarkEnd w:id="150"/>
      <w:bookmarkEnd w:id="151"/>
      <w:bookmarkEnd w:id="152"/>
      <w:bookmarkEnd w:id="153"/>
    </w:p>
    <w:p w14:paraId="61767119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Deliver periodic progress reporting (weekly, monthly, annually) to support long</w:t>
      </w:r>
      <w:r w:rsidRPr="007E3B14">
        <w:rPr>
          <w:rFonts w:ascii="Cambria Math" w:hAnsi="Cambria Math" w:cs="Cambria Math"/>
        </w:rPr>
        <w:t>‑</w:t>
      </w:r>
      <w:r w:rsidRPr="007E3B14">
        <w:t>term goal tracking and data</w:t>
      </w:r>
      <w:r w:rsidRPr="007E3B14">
        <w:rPr>
          <w:rFonts w:ascii="Cambria Math" w:hAnsi="Cambria Math" w:cs="Cambria Math"/>
        </w:rPr>
        <w:t>‑</w:t>
      </w:r>
      <w:r w:rsidRPr="007E3B14">
        <w:t>driven decision</w:t>
      </w:r>
      <w:r w:rsidRPr="007E3B14">
        <w:rPr>
          <w:rFonts w:ascii="Cambria Math" w:hAnsi="Cambria Math" w:cs="Cambria Math"/>
        </w:rPr>
        <w:t>‑</w:t>
      </w:r>
      <w:r w:rsidRPr="007E3B14">
        <w:t>making.</w:t>
      </w:r>
      <w:bookmarkEnd w:id="154"/>
      <w:bookmarkEnd w:id="155"/>
      <w:bookmarkEnd w:id="156"/>
      <w:bookmarkEnd w:id="157"/>
      <w:bookmarkEnd w:id="158"/>
      <w:bookmarkEnd w:id="159"/>
    </w:p>
    <w:p w14:paraId="153EB605" w14:textId="38829F8B" w:rsidR="0038445D" w:rsidRPr="007E3B14" w:rsidRDefault="007E3B14" w:rsidP="007E3B14">
      <w:pPr>
        <w:pStyle w:val="Heading3"/>
        <w:rPr>
          <w:rFonts w:eastAsiaTheme="minorHAnsi"/>
        </w:rPr>
      </w:pPr>
      <w:r>
        <w:rPr>
          <w:rFonts w:eastAsiaTheme="minorHAnsi"/>
        </w:rPr>
        <w:lastRenderedPageBreak/>
        <w:br/>
      </w:r>
      <w:r w:rsidR="0038445D" w:rsidRPr="007E3B14">
        <w:rPr>
          <w:rFonts w:eastAsiaTheme="minorHAnsi"/>
        </w:rPr>
        <w:t>Scope</w:t>
      </w:r>
    </w:p>
    <w:p w14:paraId="21D9AB38" w14:textId="4E76482A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160" w:name="_Toc226797851"/>
      <w:bookmarkStart w:id="161" w:name="_Toc226806887"/>
      <w:bookmarkStart w:id="162" w:name="_Toc22738970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In Scope</w:t>
      </w:r>
      <w:bookmarkEnd w:id="160"/>
      <w:bookmarkEnd w:id="161"/>
      <w:bookmarkEnd w:id="162"/>
    </w:p>
    <w:p w14:paraId="29341DE7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63" w:name="_Toc226797852"/>
      <w:bookmarkStart w:id="164" w:name="_Toc226806888"/>
      <w:bookmarkStart w:id="165" w:name="_Toc227257618"/>
      <w:bookmarkStart w:id="166" w:name="_Toc227314682"/>
      <w:bookmarkStart w:id="167" w:name="_Toc227314896"/>
      <w:bookmarkStart w:id="168" w:name="_Toc22738970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 authentication and account management</w:t>
      </w:r>
      <w:bookmarkEnd w:id="163"/>
      <w:bookmarkEnd w:id="164"/>
      <w:bookmarkEnd w:id="165"/>
      <w:bookmarkEnd w:id="166"/>
      <w:bookmarkEnd w:id="167"/>
      <w:bookmarkEnd w:id="168"/>
    </w:p>
    <w:p w14:paraId="60185A32" w14:textId="27F6993E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69" w:name="_Toc226797853"/>
      <w:bookmarkStart w:id="170" w:name="_Toc226806889"/>
      <w:bookmarkStart w:id="171" w:name="_Toc227257619"/>
      <w:bookmarkStart w:id="172" w:name="_Toc227314683"/>
      <w:bookmarkStart w:id="173" w:name="_Toc227314897"/>
      <w:bookmarkStart w:id="174" w:name="_Toc22738970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Exercise program creation, editing, and deletion</w:t>
      </w:r>
      <w:bookmarkEnd w:id="169"/>
      <w:bookmarkEnd w:id="170"/>
      <w:r w:rsidR="00AB3BE2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171"/>
      <w:bookmarkEnd w:id="172"/>
      <w:bookmarkEnd w:id="173"/>
      <w:bookmarkEnd w:id="174"/>
    </w:p>
    <w:p w14:paraId="23F68422" w14:textId="77777777" w:rsidR="007E3B14" w:rsidRDefault="0038445D" w:rsidP="007E3B14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75" w:name="_Toc226797854"/>
      <w:bookmarkStart w:id="176" w:name="_Toc226806890"/>
      <w:bookmarkStart w:id="177" w:name="_Toc227257620"/>
      <w:bookmarkStart w:id="178" w:name="_Toc227314684"/>
      <w:bookmarkStart w:id="179" w:name="_Toc227314898"/>
      <w:bookmarkStart w:id="180" w:name="_Toc22738970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Workout logging and activity history</w:t>
      </w:r>
      <w:bookmarkStart w:id="181" w:name="_Toc226797855"/>
      <w:bookmarkStart w:id="182" w:name="_Toc226806891"/>
      <w:bookmarkStart w:id="183" w:name="_Toc227257621"/>
      <w:bookmarkStart w:id="184" w:name="_Toc227314685"/>
      <w:bookmarkStart w:id="185" w:name="_Toc227314899"/>
      <w:bookmarkStart w:id="186" w:name="_Toc227389704"/>
      <w:bookmarkEnd w:id="175"/>
      <w:bookmarkEnd w:id="176"/>
      <w:bookmarkEnd w:id="177"/>
      <w:bookmarkEnd w:id="178"/>
      <w:bookmarkEnd w:id="179"/>
      <w:bookmarkEnd w:id="180"/>
    </w:p>
    <w:p w14:paraId="76199E15" w14:textId="4F6388C4" w:rsidR="0038445D" w:rsidRPr="007E3B14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r w:rsidRPr="007E3B1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Weight tracking and trend visualization</w:t>
      </w:r>
      <w:bookmarkEnd w:id="181"/>
      <w:bookmarkEnd w:id="182"/>
      <w:bookmarkEnd w:id="183"/>
      <w:bookmarkEnd w:id="184"/>
      <w:bookmarkEnd w:id="185"/>
      <w:bookmarkEnd w:id="186"/>
    </w:p>
    <w:p w14:paraId="04DB451C" w14:textId="2B945F52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87" w:name="_Toc226797856"/>
      <w:bookmarkStart w:id="188" w:name="_Toc226806892"/>
      <w:bookmarkStart w:id="189" w:name="_Toc227257622"/>
      <w:bookmarkStart w:id="190" w:name="_Toc227314686"/>
      <w:bookmarkStart w:id="191" w:name="_Toc227314900"/>
      <w:bookmarkStart w:id="192" w:name="_Toc22738970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with personalized metrics and progress summaries</w:t>
      </w:r>
      <w:bookmarkEnd w:id="187"/>
      <w:bookmarkEnd w:id="188"/>
      <w:bookmarkEnd w:id="189"/>
      <w:bookmarkEnd w:id="190"/>
      <w:bookmarkEnd w:id="191"/>
      <w:bookmarkEnd w:id="192"/>
    </w:p>
    <w:p w14:paraId="2A46EFB6" w14:textId="38C500FA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93" w:name="_Toc226797857"/>
      <w:bookmarkStart w:id="194" w:name="_Toc226806893"/>
      <w:bookmarkStart w:id="195" w:name="_Toc227257623"/>
      <w:bookmarkStart w:id="196" w:name="_Toc227314687"/>
      <w:bookmarkStart w:id="197" w:name="_Toc227314901"/>
      <w:bookmarkStart w:id="198" w:name="_Toc22738970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Reporting (weekly, monthly, annual)</w:t>
      </w:r>
      <w:bookmarkEnd w:id="193"/>
      <w:bookmarkEnd w:id="194"/>
      <w:bookmarkEnd w:id="195"/>
      <w:bookmarkEnd w:id="196"/>
      <w:bookmarkEnd w:id="197"/>
      <w:bookmarkEnd w:id="198"/>
    </w:p>
    <w:p w14:paraId="5440BF55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99" w:name="_Toc226797858"/>
      <w:bookmarkStart w:id="200" w:name="_Toc226806894"/>
      <w:bookmarkStart w:id="201" w:name="_Toc227257624"/>
      <w:bookmarkStart w:id="202" w:name="_Toc227314688"/>
      <w:bookmarkStart w:id="203" w:name="_Toc227314902"/>
      <w:bookmarkStart w:id="204" w:name="_Toc227389707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Notifications and system alerts</w:t>
      </w:r>
      <w:bookmarkEnd w:id="199"/>
      <w:bookmarkEnd w:id="200"/>
      <w:bookmarkEnd w:id="201"/>
      <w:bookmarkEnd w:id="202"/>
      <w:bookmarkEnd w:id="203"/>
      <w:bookmarkEnd w:id="204"/>
    </w:p>
    <w:p w14:paraId="3B55B0FA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05" w:name="_Toc226797859"/>
      <w:bookmarkStart w:id="206" w:name="_Toc226806895"/>
      <w:bookmarkStart w:id="207" w:name="_Toc227257625"/>
      <w:bookmarkStart w:id="208" w:name="_Toc227314689"/>
      <w:bookmarkStart w:id="209" w:name="_Toc227314903"/>
      <w:bookmarkStart w:id="210" w:name="_Toc227389708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Responsive UI for mobile and desktop</w:t>
      </w:r>
      <w:bookmarkEnd w:id="205"/>
      <w:bookmarkEnd w:id="206"/>
      <w:bookmarkEnd w:id="207"/>
      <w:bookmarkEnd w:id="208"/>
      <w:bookmarkEnd w:id="209"/>
      <w:bookmarkEnd w:id="210"/>
    </w:p>
    <w:p w14:paraId="54F6B09A" w14:textId="3AA08687" w:rsidR="0038445D" w:rsidRP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11" w:name="_Toc226797860"/>
      <w:bookmarkStart w:id="212" w:name="_Toc226806896"/>
      <w:bookmarkStart w:id="213" w:name="_Toc227257626"/>
      <w:bookmarkStart w:id="214" w:name="_Toc227314690"/>
      <w:bookmarkStart w:id="215" w:name="_Toc227314904"/>
      <w:bookmarkStart w:id="216" w:name="_Toc227389709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Hamburger menu navigation</w:t>
      </w:r>
      <w:bookmarkEnd w:id="211"/>
      <w:bookmarkEnd w:id="212"/>
      <w:bookmarkEnd w:id="213"/>
      <w:bookmarkEnd w:id="214"/>
      <w:bookmarkEnd w:id="215"/>
      <w:bookmarkEnd w:id="216"/>
    </w:p>
    <w:p w14:paraId="16E1E009" w14:textId="5FD84604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217" w:name="_Toc226797861"/>
      <w:bookmarkStart w:id="218" w:name="_Toc226806897"/>
      <w:bookmarkStart w:id="219" w:name="_Toc22738971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Out of Scope</w:t>
      </w:r>
      <w:bookmarkEnd w:id="217"/>
      <w:bookmarkEnd w:id="218"/>
      <w:bookmarkEnd w:id="219"/>
    </w:p>
    <w:p w14:paraId="70BBC68A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20" w:name="_Toc226797862"/>
      <w:bookmarkStart w:id="221" w:name="_Toc226806898"/>
      <w:bookmarkStart w:id="222" w:name="_Toc227257628"/>
      <w:bookmarkStart w:id="223" w:name="_Toc227314692"/>
      <w:bookmarkStart w:id="224" w:name="_Toc227314906"/>
      <w:bookmarkStart w:id="225" w:name="_Toc22738971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Integration with third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party fitness devices or wearables</w:t>
      </w:r>
      <w:bookmarkEnd w:id="220"/>
      <w:bookmarkEnd w:id="221"/>
      <w:bookmarkEnd w:id="222"/>
      <w:bookmarkEnd w:id="223"/>
      <w:bookmarkEnd w:id="224"/>
      <w:bookmarkEnd w:id="225"/>
    </w:p>
    <w:p w14:paraId="24613A0D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26" w:name="_Toc226797863"/>
      <w:bookmarkStart w:id="227" w:name="_Toc226806899"/>
      <w:bookmarkStart w:id="228" w:name="_Toc227257629"/>
      <w:bookmarkStart w:id="229" w:name="_Toc227314693"/>
      <w:bookmarkStart w:id="230" w:name="_Toc227314907"/>
      <w:bookmarkStart w:id="231" w:name="_Toc22738971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Social features (leaderboards, friend lists, shared programs)</w:t>
      </w:r>
      <w:bookmarkEnd w:id="226"/>
      <w:bookmarkEnd w:id="227"/>
      <w:bookmarkEnd w:id="228"/>
      <w:bookmarkEnd w:id="229"/>
      <w:bookmarkEnd w:id="230"/>
      <w:bookmarkEnd w:id="231"/>
    </w:p>
    <w:p w14:paraId="454CD6FF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32" w:name="_Toc226797864"/>
      <w:bookmarkStart w:id="233" w:name="_Toc226806900"/>
      <w:bookmarkStart w:id="234" w:name="_Toc227257630"/>
      <w:bookmarkStart w:id="235" w:name="_Toc227314694"/>
      <w:bookmarkStart w:id="236" w:name="_Toc227314908"/>
      <w:bookmarkStart w:id="237" w:name="_Toc22738971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Native mobile applications (iOS/Android)</w:t>
      </w:r>
      <w:bookmarkEnd w:id="232"/>
      <w:bookmarkEnd w:id="233"/>
      <w:bookmarkEnd w:id="234"/>
      <w:bookmarkEnd w:id="235"/>
      <w:bookmarkEnd w:id="236"/>
      <w:bookmarkEnd w:id="237"/>
    </w:p>
    <w:p w14:paraId="3FB75EE0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38" w:name="_Toc226797865"/>
      <w:bookmarkStart w:id="239" w:name="_Toc226806901"/>
      <w:bookmarkStart w:id="240" w:name="_Toc227257631"/>
      <w:bookmarkStart w:id="241" w:name="_Toc227314695"/>
      <w:bookmarkStart w:id="242" w:name="_Toc227314909"/>
      <w:bookmarkStart w:id="243" w:name="_Toc22738971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Advanced analytics or AI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driven recommendations</w:t>
      </w:r>
      <w:bookmarkEnd w:id="238"/>
      <w:bookmarkEnd w:id="239"/>
      <w:bookmarkEnd w:id="240"/>
      <w:bookmarkEnd w:id="241"/>
      <w:bookmarkEnd w:id="242"/>
      <w:bookmarkEnd w:id="243"/>
    </w:p>
    <w:p w14:paraId="3170B889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44" w:name="_Toc226797866"/>
      <w:bookmarkStart w:id="245" w:name="_Toc226806902"/>
      <w:bookmarkStart w:id="246" w:name="_Toc227257632"/>
      <w:bookmarkStart w:id="247" w:name="_Toc227314696"/>
      <w:bookmarkStart w:id="248" w:name="_Toc227314910"/>
      <w:bookmarkStart w:id="249" w:name="_Toc22738971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Nutrition tracking</w:t>
      </w:r>
      <w:bookmarkEnd w:id="244"/>
      <w:bookmarkEnd w:id="245"/>
      <w:bookmarkEnd w:id="246"/>
      <w:bookmarkEnd w:id="247"/>
      <w:bookmarkEnd w:id="248"/>
      <w:bookmarkEnd w:id="249"/>
    </w:p>
    <w:p w14:paraId="413CD5C9" w14:textId="114C2694" w:rsidR="0038445D" w:rsidRP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50" w:name="_Toc226797867"/>
      <w:bookmarkStart w:id="251" w:name="_Toc226806903"/>
      <w:bookmarkStart w:id="252" w:name="_Toc227257633"/>
      <w:bookmarkStart w:id="253" w:name="_Toc227314697"/>
      <w:bookmarkStart w:id="254" w:name="_Toc227314911"/>
      <w:bookmarkStart w:id="255" w:name="_Toc22738971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Multi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tenant administration or enterprise RBAC</w:t>
      </w:r>
      <w:bookmarkEnd w:id="250"/>
      <w:bookmarkEnd w:id="251"/>
      <w:bookmarkEnd w:id="252"/>
      <w:bookmarkEnd w:id="253"/>
      <w:bookmarkEnd w:id="254"/>
      <w:bookmarkEnd w:id="255"/>
    </w:p>
    <w:p w14:paraId="68A97290" w14:textId="4759F0F4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color w:val="auto"/>
          <w:kern w:val="0"/>
          <w:sz w:val="22"/>
          <w:szCs w:val="22"/>
          <w14:ligatures w14:val="none"/>
        </w:rPr>
      </w:pPr>
      <w:bookmarkStart w:id="256" w:name="_Toc226797868"/>
      <w:bookmarkStart w:id="257" w:name="_Toc226806904"/>
      <w:bookmarkStart w:id="258" w:name="_Toc227389717"/>
      <w:r w:rsidRPr="0038445D">
        <w:rPr>
          <w:rFonts w:asciiTheme="minorHAnsi" w:eastAsiaTheme="minorHAnsi" w:hAnsiTheme="minorHAnsi" w:cstheme="minorBidi"/>
          <w:b/>
          <w:color w:val="auto"/>
          <w:kern w:val="0"/>
          <w:sz w:val="22"/>
          <w:szCs w:val="22"/>
          <w14:ligatures w14:val="none"/>
        </w:rPr>
        <w:t>Success Metrics</w:t>
      </w:r>
      <w:bookmarkEnd w:id="256"/>
      <w:bookmarkEnd w:id="257"/>
      <w:bookmarkEnd w:id="258"/>
    </w:p>
    <w:p w14:paraId="479CFE71" w14:textId="77777777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59" w:name="_Toc226797869"/>
      <w:bookmarkStart w:id="260" w:name="_Toc226806905"/>
      <w:bookmarkStart w:id="261" w:name="_Toc227257635"/>
      <w:bookmarkStart w:id="262" w:name="_Toc227314699"/>
      <w:bookmarkStart w:id="263" w:name="_Toc227314913"/>
      <w:bookmarkStart w:id="264" w:name="_Toc227389718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project will be considered successful when:</w:t>
      </w:r>
      <w:bookmarkEnd w:id="259"/>
      <w:bookmarkEnd w:id="260"/>
      <w:bookmarkEnd w:id="261"/>
      <w:bookmarkEnd w:id="262"/>
      <w:bookmarkEnd w:id="263"/>
      <w:bookmarkEnd w:id="264"/>
    </w:p>
    <w:p w14:paraId="4B31187B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65" w:name="_Toc226797870"/>
      <w:bookmarkStart w:id="266" w:name="_Toc226806906"/>
      <w:bookmarkStart w:id="267" w:name="_Toc227257636"/>
      <w:bookmarkStart w:id="268" w:name="_Toc227314700"/>
      <w:bookmarkStart w:id="269" w:name="_Toc227314914"/>
      <w:bookmarkStart w:id="270" w:name="_Toc227389719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create and manage exercise programs without errors.</w:t>
      </w:r>
      <w:bookmarkEnd w:id="265"/>
      <w:bookmarkEnd w:id="266"/>
      <w:bookmarkEnd w:id="267"/>
      <w:bookmarkEnd w:id="268"/>
      <w:bookmarkEnd w:id="269"/>
      <w:bookmarkEnd w:id="270"/>
    </w:p>
    <w:p w14:paraId="40E4E153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71" w:name="_Toc226797871"/>
      <w:bookmarkStart w:id="272" w:name="_Toc226806907"/>
      <w:bookmarkStart w:id="273" w:name="_Toc227257637"/>
      <w:bookmarkStart w:id="274" w:name="_Toc227314701"/>
      <w:bookmarkStart w:id="275" w:name="_Toc227314915"/>
      <w:bookmarkStart w:id="276" w:name="_Toc227389720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log workouts and weight entries consistently and accurately.</w:t>
      </w:r>
      <w:bookmarkEnd w:id="271"/>
      <w:bookmarkEnd w:id="272"/>
      <w:bookmarkEnd w:id="273"/>
      <w:bookmarkEnd w:id="274"/>
      <w:bookmarkEnd w:id="275"/>
      <w:bookmarkEnd w:id="276"/>
    </w:p>
    <w:p w14:paraId="7E6EDB5E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77" w:name="_Toc226797872"/>
      <w:bookmarkStart w:id="278" w:name="_Toc226806908"/>
      <w:bookmarkStart w:id="279" w:name="_Toc227257638"/>
      <w:bookmarkStart w:id="280" w:name="_Toc227314702"/>
      <w:bookmarkStart w:id="281" w:name="_Toc227314916"/>
      <w:bookmarkStart w:id="282" w:name="_Toc22738972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displays accurate, real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time summaries of user progress.</w:t>
      </w:r>
      <w:bookmarkEnd w:id="277"/>
      <w:bookmarkEnd w:id="278"/>
      <w:bookmarkEnd w:id="279"/>
      <w:bookmarkEnd w:id="280"/>
      <w:bookmarkEnd w:id="281"/>
      <w:bookmarkEnd w:id="282"/>
    </w:p>
    <w:p w14:paraId="198F6B69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83" w:name="_Toc226797873"/>
      <w:bookmarkStart w:id="284" w:name="_Toc226806909"/>
      <w:bookmarkStart w:id="285" w:name="_Toc227257639"/>
      <w:bookmarkStart w:id="286" w:name="_Toc227314703"/>
      <w:bookmarkStart w:id="287" w:name="_Toc227314917"/>
      <w:bookmarkStart w:id="288" w:name="_Toc22738972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Reports generate correctly for weekly, monthly, and annual periods.</w:t>
      </w:r>
      <w:bookmarkEnd w:id="283"/>
      <w:bookmarkEnd w:id="284"/>
      <w:bookmarkEnd w:id="285"/>
      <w:bookmarkEnd w:id="286"/>
      <w:bookmarkEnd w:id="287"/>
      <w:bookmarkEnd w:id="288"/>
    </w:p>
    <w:p w14:paraId="434B8E01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89" w:name="_Toc226797874"/>
      <w:bookmarkStart w:id="290" w:name="_Toc226806910"/>
      <w:bookmarkStart w:id="291" w:name="_Toc227257640"/>
      <w:bookmarkStart w:id="292" w:name="_Toc227314704"/>
      <w:bookmarkStart w:id="293" w:name="_Toc227314918"/>
      <w:bookmarkStart w:id="294" w:name="_Toc22738972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system maintains secure authentication and session handling.</w:t>
      </w:r>
      <w:bookmarkEnd w:id="289"/>
      <w:bookmarkEnd w:id="290"/>
      <w:bookmarkEnd w:id="291"/>
      <w:bookmarkEnd w:id="292"/>
      <w:bookmarkEnd w:id="293"/>
      <w:bookmarkEnd w:id="294"/>
    </w:p>
    <w:p w14:paraId="2535536D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95" w:name="_Toc226797875"/>
      <w:bookmarkStart w:id="296" w:name="_Toc226806911"/>
      <w:bookmarkStart w:id="297" w:name="_Toc227257641"/>
      <w:bookmarkStart w:id="298" w:name="_Toc227314705"/>
      <w:bookmarkStart w:id="299" w:name="_Toc227314919"/>
      <w:bookmarkStart w:id="300" w:name="_Toc22738972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loads primary pages within 2 seconds under normal conditions.</w:t>
      </w:r>
      <w:bookmarkEnd w:id="295"/>
      <w:bookmarkEnd w:id="296"/>
      <w:bookmarkEnd w:id="297"/>
      <w:bookmarkEnd w:id="298"/>
      <w:bookmarkEnd w:id="299"/>
      <w:bookmarkEnd w:id="300"/>
    </w:p>
    <w:p w14:paraId="1A22B766" w14:textId="203826CD" w:rsidR="0064688C" w:rsidRP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01" w:name="_Toc226797876"/>
      <w:bookmarkStart w:id="302" w:name="_Toc226806912"/>
      <w:bookmarkStart w:id="303" w:name="_Toc227257642"/>
      <w:bookmarkStart w:id="304" w:name="_Toc227314706"/>
      <w:bookmarkStart w:id="305" w:name="_Toc227314920"/>
      <w:bookmarkStart w:id="306" w:name="_Toc22738972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UI is fully responsive on mobile and desktop devices.</w:t>
      </w:r>
      <w:bookmarkEnd w:id="301"/>
      <w:bookmarkEnd w:id="302"/>
      <w:bookmarkEnd w:id="303"/>
      <w:bookmarkEnd w:id="304"/>
      <w:bookmarkEnd w:id="305"/>
      <w:bookmarkEnd w:id="306"/>
    </w:p>
    <w:p w14:paraId="3651798C" w14:textId="062F7742" w:rsidR="004644E9" w:rsidRDefault="007E3B14" w:rsidP="0064688C">
      <w:pPr>
        <w:pStyle w:val="Heading2"/>
        <w:rPr>
          <w:rFonts w:eastAsia="Times New Roman"/>
        </w:rPr>
      </w:pPr>
      <w:bookmarkStart w:id="307" w:name="_Toc227257643"/>
      <w:bookmarkStart w:id="308" w:name="_Toc227314707"/>
      <w:bookmarkStart w:id="309" w:name="_Toc227389726"/>
      <w:r>
        <w:rPr>
          <w:rFonts w:eastAsia="Times New Roman"/>
        </w:rPr>
        <w:lastRenderedPageBreak/>
        <w:br/>
      </w:r>
      <w:r w:rsidR="004644E9">
        <w:rPr>
          <w:rFonts w:eastAsia="Times New Roman"/>
        </w:rPr>
        <w:t xml:space="preserve">7. </w:t>
      </w:r>
      <w:r w:rsidR="00027807">
        <w:rPr>
          <w:rFonts w:eastAsia="Times New Roman"/>
        </w:rPr>
        <w:t>Stakeholders</w:t>
      </w:r>
      <w:bookmarkEnd w:id="307"/>
      <w:bookmarkEnd w:id="308"/>
      <w:bookmarkEnd w:id="309"/>
    </w:p>
    <w:p w14:paraId="08510F4B" w14:textId="77777777" w:rsidR="0064688C" w:rsidRPr="0064688C" w:rsidRDefault="0064688C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310" w:name="_Toc226797878"/>
      <w:bookmarkStart w:id="311" w:name="_Toc226806914"/>
      <w:bookmarkStart w:id="312" w:name="_Toc227314922"/>
      <w:bookmarkStart w:id="313" w:name="_Toc227389727"/>
      <w:r w:rsidRPr="0064688C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Primary Stakeholders</w:t>
      </w:r>
      <w:bookmarkEnd w:id="310"/>
      <w:bookmarkEnd w:id="311"/>
      <w:bookmarkEnd w:id="312"/>
      <w:bookmarkEnd w:id="313"/>
    </w:p>
    <w:p w14:paraId="16DF4CF6" w14:textId="77777777" w:rsidR="0064688C" w:rsidRDefault="0064688C" w:rsidP="0064688C">
      <w:pPr>
        <w:pStyle w:val="Heading2"/>
        <w:numPr>
          <w:ilvl w:val="0"/>
          <w:numId w:val="1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14" w:name="_Toc226797879"/>
      <w:bookmarkStart w:id="315" w:name="_Toc226806915"/>
      <w:bookmarkStart w:id="316" w:name="_Toc227257645"/>
      <w:bookmarkStart w:id="317" w:name="_Toc227314709"/>
      <w:bookmarkStart w:id="318" w:name="_Toc227314923"/>
      <w:bookmarkStart w:id="319" w:name="_Toc227389728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End Users: Individuals tracking personal fitness goals.</w:t>
      </w:r>
      <w:bookmarkEnd w:id="314"/>
      <w:bookmarkEnd w:id="315"/>
      <w:bookmarkEnd w:id="316"/>
      <w:bookmarkEnd w:id="317"/>
      <w:bookmarkEnd w:id="318"/>
      <w:bookmarkEnd w:id="319"/>
    </w:p>
    <w:p w14:paraId="13EFE254" w14:textId="56C67765" w:rsidR="0064688C" w:rsidRDefault="0064688C" w:rsidP="0064688C">
      <w:pPr>
        <w:pStyle w:val="Heading2"/>
        <w:numPr>
          <w:ilvl w:val="0"/>
          <w:numId w:val="1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20" w:name="_Toc226797880"/>
      <w:bookmarkStart w:id="321" w:name="_Toc226806916"/>
      <w:bookmarkStart w:id="322" w:name="_Toc227257646"/>
      <w:bookmarkStart w:id="323" w:name="_Toc227314710"/>
      <w:bookmarkStart w:id="324" w:name="_Toc227314924"/>
      <w:bookmarkStart w:id="325" w:name="_Toc227389729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Portfolio Reviewers: Hiring managers evaluating system analysis, documentation quality, and technical execution.</w:t>
      </w:r>
      <w:bookmarkEnd w:id="320"/>
      <w:bookmarkEnd w:id="321"/>
      <w:bookmarkEnd w:id="322"/>
      <w:bookmarkEnd w:id="323"/>
      <w:bookmarkEnd w:id="324"/>
      <w:bookmarkEnd w:id="325"/>
    </w:p>
    <w:p w14:paraId="4939167E" w14:textId="77777777" w:rsidR="0038445D" w:rsidRPr="0038445D" w:rsidRDefault="0038445D" w:rsidP="0038445D"/>
    <w:p w14:paraId="38976C8B" w14:textId="77777777" w:rsidR="0038445D" w:rsidRDefault="0038445D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</w:p>
    <w:p w14:paraId="74CA5B72" w14:textId="2E20BA4A" w:rsidR="0064688C" w:rsidRPr="0038445D" w:rsidRDefault="0064688C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326" w:name="_Toc226797881"/>
      <w:bookmarkStart w:id="327" w:name="_Toc226806917"/>
      <w:bookmarkStart w:id="328" w:name="_Toc227314925"/>
      <w:bookmarkStart w:id="329" w:name="_Toc22738973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Secondary Stakeholders</w:t>
      </w:r>
      <w:bookmarkEnd w:id="326"/>
      <w:bookmarkEnd w:id="327"/>
      <w:bookmarkEnd w:id="328"/>
      <w:bookmarkEnd w:id="329"/>
    </w:p>
    <w:p w14:paraId="277BCE5D" w14:textId="77777777" w:rsidR="0038445D" w:rsidRDefault="0064688C" w:rsidP="0064688C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30" w:name="_Toc226797882"/>
      <w:bookmarkStart w:id="331" w:name="_Toc226806918"/>
      <w:bookmarkStart w:id="332" w:name="_Toc227257648"/>
      <w:bookmarkStart w:id="333" w:name="_Toc227314926"/>
      <w:bookmarkStart w:id="334" w:name="_Toc227389731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Development Team: Responsible for design, implementation, testing, and documentation.</w:t>
      </w:r>
      <w:bookmarkEnd w:id="330"/>
      <w:bookmarkEnd w:id="331"/>
      <w:bookmarkEnd w:id="332"/>
      <w:bookmarkEnd w:id="333"/>
      <w:bookmarkEnd w:id="334"/>
    </w:p>
    <w:p w14:paraId="06AD328D" w14:textId="77777777" w:rsidR="0038445D" w:rsidRDefault="0064688C" w:rsidP="0064688C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35" w:name="_Toc226797883"/>
      <w:bookmarkStart w:id="336" w:name="_Toc226806919"/>
      <w:bookmarkStart w:id="337" w:name="_Toc227257649"/>
      <w:bookmarkStart w:id="338" w:name="_Toc227314927"/>
      <w:bookmarkStart w:id="339" w:name="_Toc22738973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QA Reviewers: Validate functional and non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functional requirements.</w:t>
      </w:r>
      <w:bookmarkEnd w:id="335"/>
      <w:bookmarkEnd w:id="336"/>
      <w:bookmarkEnd w:id="337"/>
      <w:bookmarkEnd w:id="338"/>
      <w:bookmarkEnd w:id="339"/>
    </w:p>
    <w:p w14:paraId="75481B73" w14:textId="77A28153" w:rsidR="004644E9" w:rsidRPr="0038445D" w:rsidRDefault="004644E9" w:rsidP="0038445D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0" w:name="_Toc227257650"/>
      <w:bookmarkStart w:id="341" w:name="_Toc227389733"/>
      <w:r w:rsidRPr="0038445D">
        <w:rPr>
          <w:rFonts w:eastAsia="Times New Roman"/>
        </w:rPr>
        <w:t>8. Assumptions</w:t>
      </w:r>
      <w:bookmarkEnd w:id="340"/>
      <w:bookmarkEnd w:id="341"/>
    </w:p>
    <w:p w14:paraId="5E958377" w14:textId="77777777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2" w:name="_Toc226797885"/>
      <w:bookmarkStart w:id="343" w:name="_Toc226806921"/>
      <w:bookmarkStart w:id="344" w:name="_Toc227257651"/>
      <w:bookmarkStart w:id="345" w:name="_Toc227314929"/>
      <w:bookmarkStart w:id="346" w:name="_Toc22738973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have access to a modern web browser with JavaScript enabled.</w:t>
      </w:r>
      <w:bookmarkEnd w:id="342"/>
      <w:bookmarkEnd w:id="343"/>
      <w:bookmarkEnd w:id="344"/>
      <w:bookmarkEnd w:id="345"/>
      <w:bookmarkEnd w:id="346"/>
    </w:p>
    <w:p w14:paraId="1AEACB0E" w14:textId="750CFE08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7" w:name="_Toc226797886"/>
      <w:bookmarkStart w:id="348" w:name="_Toc226806922"/>
      <w:bookmarkStart w:id="349" w:name="_Toc227257652"/>
      <w:bookmarkStart w:id="350" w:name="_Toc227314930"/>
      <w:bookmarkStart w:id="351" w:name="_Toc22738973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Users have stable internet </w:t>
      </w:r>
      <w:r w:rsidR="00E72045"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connection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347"/>
      <w:bookmarkEnd w:id="348"/>
      <w:bookmarkEnd w:id="349"/>
      <w:bookmarkEnd w:id="350"/>
      <w:bookmarkEnd w:id="351"/>
    </w:p>
    <w:p w14:paraId="06D5746D" w14:textId="77777777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52" w:name="_Toc226797887"/>
      <w:bookmarkStart w:id="353" w:name="_Toc226806923"/>
      <w:bookmarkStart w:id="354" w:name="_Toc227257653"/>
      <w:bookmarkStart w:id="355" w:name="_Toc227314931"/>
      <w:bookmarkStart w:id="356" w:name="_Toc22738973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will be deployed in a cloud environment (e.g., Azure).</w:t>
      </w:r>
      <w:bookmarkEnd w:id="352"/>
      <w:bookmarkEnd w:id="353"/>
      <w:bookmarkEnd w:id="354"/>
      <w:bookmarkEnd w:id="355"/>
      <w:bookmarkEnd w:id="356"/>
    </w:p>
    <w:p w14:paraId="44BDBD1C" w14:textId="74D16038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57" w:name="_Toc226797888"/>
      <w:bookmarkStart w:id="358" w:name="_Toc226806924"/>
      <w:bookmarkStart w:id="359" w:name="_Toc227257654"/>
      <w:bookmarkStart w:id="360" w:name="_Toc227314932"/>
      <w:bookmarkStart w:id="361" w:name="_Toc227389737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Only </w:t>
      </w:r>
      <w:r w:rsidR="00E91F8F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ten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concurrent users will access the system.</w:t>
      </w:r>
      <w:bookmarkEnd w:id="357"/>
      <w:bookmarkEnd w:id="358"/>
      <w:bookmarkEnd w:id="359"/>
      <w:bookmarkEnd w:id="360"/>
      <w:bookmarkEnd w:id="361"/>
    </w:p>
    <w:p w14:paraId="61846587" w14:textId="6BDA0003" w:rsidR="00722C74" w:rsidRDefault="00722C74" w:rsidP="0038445D">
      <w:pPr>
        <w:pStyle w:val="Heading2"/>
        <w:rPr>
          <w:rFonts w:eastAsia="Times New Roman"/>
        </w:rPr>
      </w:pPr>
      <w:bookmarkStart w:id="362" w:name="_Toc227257655"/>
      <w:bookmarkStart w:id="363" w:name="_Toc227389738"/>
      <w:r w:rsidRPr="0038445D">
        <w:rPr>
          <w:rFonts w:eastAsia="Times New Roman"/>
        </w:rPr>
        <w:t xml:space="preserve">9. </w:t>
      </w:r>
      <w:r>
        <w:rPr>
          <w:rFonts w:eastAsia="Times New Roman"/>
        </w:rPr>
        <w:t>Constraint</w:t>
      </w:r>
      <w:bookmarkEnd w:id="362"/>
      <w:bookmarkEnd w:id="363"/>
    </w:p>
    <w:p w14:paraId="4B3FC319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64" w:name="_Toc226797890"/>
      <w:bookmarkStart w:id="365" w:name="_Toc226806926"/>
      <w:bookmarkStart w:id="366" w:name="_Toc227257656"/>
      <w:bookmarkStart w:id="367" w:name="_Toc227314934"/>
      <w:bookmarkStart w:id="368" w:name="_Toc227389739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Limited scope appropriate for a portfolio demonstration project.</w:t>
      </w:r>
      <w:bookmarkEnd w:id="364"/>
      <w:bookmarkEnd w:id="365"/>
      <w:bookmarkEnd w:id="366"/>
      <w:bookmarkEnd w:id="367"/>
      <w:bookmarkEnd w:id="368"/>
    </w:p>
    <w:p w14:paraId="36D5B846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69" w:name="_Toc226797891"/>
      <w:bookmarkStart w:id="370" w:name="_Toc226806927"/>
      <w:bookmarkStart w:id="371" w:name="_Toc227257657"/>
      <w:bookmarkStart w:id="372" w:name="_Toc227314935"/>
      <w:bookmarkStart w:id="373" w:name="_Toc227389740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No integration with external APIs or fitness devices.</w:t>
      </w:r>
      <w:bookmarkEnd w:id="369"/>
      <w:bookmarkEnd w:id="370"/>
      <w:bookmarkEnd w:id="371"/>
      <w:bookmarkEnd w:id="372"/>
      <w:bookmarkEnd w:id="373"/>
    </w:p>
    <w:p w14:paraId="75AF74C7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74" w:name="_Toc226797892"/>
      <w:bookmarkStart w:id="375" w:name="_Toc226806928"/>
      <w:bookmarkStart w:id="376" w:name="_Toc227257658"/>
      <w:bookmarkStart w:id="377" w:name="_Toc227314936"/>
      <w:bookmarkStart w:id="378" w:name="_Toc227389741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Cloud resources must remain cost</w:t>
      </w:r>
      <w:r w:rsidRPr="00722C74">
        <w:rPr>
          <w:rFonts w:ascii="Cambria Math" w:eastAsia="Times New Roman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efficient.</w:t>
      </w:r>
      <w:bookmarkEnd w:id="374"/>
      <w:bookmarkEnd w:id="375"/>
      <w:bookmarkEnd w:id="376"/>
      <w:bookmarkEnd w:id="377"/>
      <w:bookmarkEnd w:id="378"/>
    </w:p>
    <w:p w14:paraId="629ECA48" w14:textId="30458296" w:rsidR="00722C74" w:rsidRP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79" w:name="_Toc226797893"/>
      <w:bookmarkStart w:id="380" w:name="_Toc226806929"/>
      <w:bookmarkStart w:id="381" w:name="_Toc227257659"/>
      <w:bookmarkStart w:id="382" w:name="_Toc227314937"/>
      <w:bookmarkStart w:id="383" w:name="_Toc227389742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Security must follow modern standards (HTTPS, hashed passwords, secure sessions).</w:t>
      </w:r>
      <w:bookmarkEnd w:id="379"/>
      <w:bookmarkEnd w:id="380"/>
      <w:bookmarkEnd w:id="381"/>
      <w:bookmarkEnd w:id="382"/>
      <w:bookmarkEnd w:id="383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 xml:space="preserve"> </w:t>
      </w:r>
    </w:p>
    <w:p w14:paraId="4D907D0B" w14:textId="6A0BDD79" w:rsidR="004644E9" w:rsidRPr="0038445D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84" w:name="_Toc227257660"/>
      <w:bookmarkStart w:id="385" w:name="_Toc227389743"/>
      <w:r>
        <w:rPr>
          <w:rFonts w:eastAsia="Times New Roman"/>
        </w:rPr>
        <w:t>10</w:t>
      </w:r>
      <w:r w:rsidR="004644E9" w:rsidRPr="0038445D">
        <w:rPr>
          <w:rFonts w:eastAsia="Times New Roman"/>
        </w:rPr>
        <w:t xml:space="preserve">. </w:t>
      </w:r>
      <w:r w:rsidR="00027807" w:rsidRPr="0038445D">
        <w:rPr>
          <w:rFonts w:eastAsia="Times New Roman"/>
        </w:rPr>
        <w:t>Success Criteria</w:t>
      </w:r>
      <w:bookmarkEnd w:id="384"/>
      <w:bookmarkEnd w:id="385"/>
    </w:p>
    <w:p w14:paraId="0E1DE32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86" w:name="_Toc226797895"/>
      <w:bookmarkStart w:id="387" w:name="_Toc226806931"/>
      <w:bookmarkStart w:id="388" w:name="_Toc227257661"/>
      <w:bookmarkStart w:id="389" w:name="_Toc227314939"/>
      <w:bookmarkStart w:id="390" w:name="_Toc22738974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project will be considered successful when:</w:t>
      </w:r>
      <w:bookmarkEnd w:id="386"/>
      <w:bookmarkEnd w:id="387"/>
      <w:bookmarkEnd w:id="388"/>
      <w:bookmarkEnd w:id="389"/>
      <w:bookmarkEnd w:id="390"/>
    </w:p>
    <w:p w14:paraId="4558A936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91" w:name="_Toc226797896"/>
      <w:bookmarkStart w:id="392" w:name="_Toc226806932"/>
      <w:bookmarkStart w:id="393" w:name="_Toc227257662"/>
      <w:bookmarkStart w:id="394" w:name="_Toc227314940"/>
      <w:bookmarkStart w:id="395" w:name="_Toc22738974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create and manage exercise programs without errors.</w:t>
      </w:r>
      <w:bookmarkEnd w:id="391"/>
      <w:bookmarkEnd w:id="392"/>
      <w:bookmarkEnd w:id="393"/>
      <w:bookmarkEnd w:id="394"/>
      <w:bookmarkEnd w:id="395"/>
    </w:p>
    <w:p w14:paraId="7DD3CC34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96" w:name="_Toc226797897"/>
      <w:bookmarkStart w:id="397" w:name="_Toc226806933"/>
      <w:bookmarkStart w:id="398" w:name="_Toc227257663"/>
      <w:bookmarkStart w:id="399" w:name="_Toc227314941"/>
      <w:bookmarkStart w:id="400" w:name="_Toc22738974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log workouts and weight entries consistently and accurately.</w:t>
      </w:r>
      <w:bookmarkEnd w:id="396"/>
      <w:bookmarkEnd w:id="397"/>
      <w:bookmarkEnd w:id="398"/>
      <w:bookmarkEnd w:id="399"/>
      <w:bookmarkEnd w:id="400"/>
    </w:p>
    <w:p w14:paraId="718FAF17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01" w:name="_Toc226797898"/>
      <w:bookmarkStart w:id="402" w:name="_Toc226806934"/>
      <w:bookmarkStart w:id="403" w:name="_Toc227257664"/>
      <w:bookmarkStart w:id="404" w:name="_Toc227314942"/>
      <w:bookmarkStart w:id="405" w:name="_Toc22738974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displays accurate, real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time summaries of user progress.</w:t>
      </w:r>
      <w:bookmarkEnd w:id="401"/>
      <w:bookmarkEnd w:id="402"/>
      <w:bookmarkEnd w:id="403"/>
      <w:bookmarkEnd w:id="404"/>
      <w:bookmarkEnd w:id="405"/>
    </w:p>
    <w:p w14:paraId="6A37F601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06" w:name="_Toc226797899"/>
      <w:bookmarkStart w:id="407" w:name="_Toc226806935"/>
      <w:bookmarkStart w:id="408" w:name="_Toc227257665"/>
      <w:bookmarkStart w:id="409" w:name="_Toc227314943"/>
      <w:bookmarkStart w:id="410" w:name="_Toc22738974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Reports generate correctly for weekly, monthly, and annual periods.</w:t>
      </w:r>
      <w:bookmarkEnd w:id="406"/>
      <w:bookmarkEnd w:id="407"/>
      <w:bookmarkEnd w:id="408"/>
      <w:bookmarkEnd w:id="409"/>
      <w:bookmarkEnd w:id="410"/>
    </w:p>
    <w:p w14:paraId="52F9B67A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11" w:name="_Toc226797900"/>
      <w:bookmarkStart w:id="412" w:name="_Toc226806936"/>
      <w:bookmarkStart w:id="413" w:name="_Toc227257666"/>
      <w:bookmarkStart w:id="414" w:name="_Toc227314944"/>
      <w:bookmarkStart w:id="415" w:name="_Toc22738974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system maintains secure authentication and session handling.</w:t>
      </w:r>
      <w:bookmarkEnd w:id="411"/>
      <w:bookmarkEnd w:id="412"/>
      <w:bookmarkEnd w:id="413"/>
      <w:bookmarkEnd w:id="414"/>
      <w:bookmarkEnd w:id="415"/>
    </w:p>
    <w:p w14:paraId="243AB351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16" w:name="_Toc226797901"/>
      <w:bookmarkStart w:id="417" w:name="_Toc226806937"/>
      <w:bookmarkStart w:id="418" w:name="_Toc227257667"/>
      <w:bookmarkStart w:id="419" w:name="_Toc227314945"/>
      <w:bookmarkStart w:id="420" w:name="_Toc22738975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loads primary pages within 2 seconds under normal conditions.</w:t>
      </w:r>
      <w:bookmarkEnd w:id="416"/>
      <w:bookmarkEnd w:id="417"/>
      <w:bookmarkEnd w:id="418"/>
      <w:bookmarkEnd w:id="419"/>
      <w:bookmarkEnd w:id="420"/>
    </w:p>
    <w:p w14:paraId="447C41F9" w14:textId="64762A1E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21" w:name="_Toc226797902"/>
      <w:bookmarkStart w:id="422" w:name="_Toc226806938"/>
      <w:bookmarkStart w:id="423" w:name="_Toc227257668"/>
      <w:bookmarkStart w:id="424" w:name="_Toc227314946"/>
      <w:bookmarkStart w:id="425" w:name="_Toc22738975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UI is fully responsive on mobile and desktop devices.</w:t>
      </w:r>
      <w:bookmarkEnd w:id="421"/>
      <w:bookmarkEnd w:id="422"/>
      <w:bookmarkEnd w:id="423"/>
      <w:bookmarkEnd w:id="424"/>
      <w:bookmarkEnd w:id="425"/>
    </w:p>
    <w:p w14:paraId="4F6001F8" w14:textId="77777777" w:rsidR="00722C74" w:rsidRDefault="00722C74" w:rsidP="00722C74"/>
    <w:p w14:paraId="5E133E27" w14:textId="77777777" w:rsidR="00722C74" w:rsidRDefault="00722C74" w:rsidP="00722C74"/>
    <w:p w14:paraId="0FC2E140" w14:textId="77777777" w:rsidR="00722C74" w:rsidRDefault="00722C74" w:rsidP="00722C74"/>
    <w:p w14:paraId="5F6EA6F9" w14:textId="77777777" w:rsidR="00722C74" w:rsidRDefault="00722C74" w:rsidP="00722C74"/>
    <w:p w14:paraId="6C2EB167" w14:textId="77777777" w:rsidR="00722C74" w:rsidRPr="00722C74" w:rsidRDefault="00722C74" w:rsidP="00722C74"/>
    <w:p w14:paraId="682A49BC" w14:textId="1AFF8325" w:rsidR="00027807" w:rsidRDefault="00722C74" w:rsidP="00722C74">
      <w:pPr>
        <w:pStyle w:val="Heading2"/>
        <w:rPr>
          <w:rFonts w:eastAsia="Times New Roman"/>
        </w:rPr>
      </w:pPr>
      <w:bookmarkStart w:id="426" w:name="_Toc227257669"/>
      <w:bookmarkStart w:id="427" w:name="_Toc227389752"/>
      <w:r>
        <w:rPr>
          <w:rFonts w:eastAsia="Times New Roman"/>
        </w:rPr>
        <w:t>11</w:t>
      </w:r>
      <w:r w:rsidR="00027807">
        <w:rPr>
          <w:rFonts w:eastAsia="Times New Roman"/>
        </w:rPr>
        <w:t>. Risks and Mitigation</w:t>
      </w:r>
      <w:bookmarkEnd w:id="426"/>
      <w:bookmarkEnd w:id="427"/>
    </w:p>
    <w:p w14:paraId="2FA69277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428" w:name="_Toc226797904"/>
      <w:bookmarkStart w:id="429" w:name="_Toc226806940"/>
      <w:bookmarkStart w:id="430" w:name="_Toc227314948"/>
      <w:bookmarkStart w:id="431" w:name="_Toc227389753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1 — Data Loss or Corruption</w:t>
      </w:r>
      <w:bookmarkEnd w:id="428"/>
      <w:bookmarkEnd w:id="429"/>
      <w:bookmarkEnd w:id="430"/>
      <w:bookmarkEnd w:id="431"/>
    </w:p>
    <w:p w14:paraId="244DAC69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32" w:name="_Toc226797905"/>
      <w:bookmarkStart w:id="433" w:name="_Toc226806941"/>
      <w:bookmarkStart w:id="434" w:name="_Toc227257671"/>
      <w:bookmarkStart w:id="435" w:name="_Toc227314949"/>
      <w:bookmarkStart w:id="436" w:name="_Toc22738975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entered workout logs, weight entries, or program data may be lost due to system errors, deployment issues, or database misconfiguration.</w:t>
      </w:r>
      <w:bookmarkEnd w:id="432"/>
      <w:bookmarkEnd w:id="433"/>
      <w:bookmarkEnd w:id="434"/>
      <w:bookmarkEnd w:id="435"/>
      <w:bookmarkEnd w:id="436"/>
    </w:p>
    <w:p w14:paraId="52DBEF1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37" w:name="_Toc226797906"/>
      <w:bookmarkStart w:id="438" w:name="_Toc226806942"/>
      <w:bookmarkStart w:id="439" w:name="_Toc227257672"/>
      <w:bookmarkStart w:id="440" w:name="_Toc227314950"/>
      <w:bookmarkStart w:id="441" w:name="_Toc22738975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437"/>
      <w:bookmarkEnd w:id="438"/>
      <w:bookmarkEnd w:id="439"/>
      <w:bookmarkEnd w:id="440"/>
      <w:bookmarkEnd w:id="441"/>
    </w:p>
    <w:p w14:paraId="5A6F3E7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42" w:name="_Toc226797907"/>
      <w:bookmarkStart w:id="443" w:name="_Toc226806943"/>
      <w:bookmarkStart w:id="444" w:name="_Toc227257673"/>
      <w:bookmarkStart w:id="445" w:name="_Toc227314951"/>
      <w:bookmarkStart w:id="446" w:name="_Toc22738975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442"/>
      <w:bookmarkEnd w:id="443"/>
      <w:bookmarkEnd w:id="444"/>
      <w:bookmarkEnd w:id="445"/>
      <w:bookmarkEnd w:id="446"/>
    </w:p>
    <w:p w14:paraId="78BCF6A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47" w:name="_Toc226797908"/>
      <w:bookmarkStart w:id="448" w:name="_Toc226806944"/>
      <w:bookmarkStart w:id="449" w:name="_Toc227257674"/>
      <w:bookmarkStart w:id="450" w:name="_Toc227314952"/>
      <w:bookmarkStart w:id="451" w:name="_Toc22738975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447"/>
      <w:bookmarkEnd w:id="448"/>
      <w:bookmarkEnd w:id="449"/>
      <w:bookmarkEnd w:id="450"/>
      <w:bookmarkEnd w:id="451"/>
    </w:p>
    <w:p w14:paraId="036B9570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52" w:name="_Toc226797909"/>
      <w:bookmarkStart w:id="453" w:name="_Toc226806945"/>
      <w:bookmarkStart w:id="454" w:name="_Toc227257675"/>
      <w:bookmarkStart w:id="455" w:name="_Toc227314953"/>
      <w:bookmarkStart w:id="456" w:name="_Toc22738975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Implement automated database backups.</w:t>
      </w:r>
      <w:bookmarkEnd w:id="452"/>
      <w:bookmarkEnd w:id="453"/>
      <w:bookmarkEnd w:id="454"/>
      <w:bookmarkEnd w:id="455"/>
      <w:bookmarkEnd w:id="456"/>
    </w:p>
    <w:p w14:paraId="5C7E85EC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57" w:name="_Toc226797910"/>
      <w:bookmarkStart w:id="458" w:name="_Toc226806946"/>
      <w:bookmarkStart w:id="459" w:name="_Toc227257676"/>
      <w:bookmarkStart w:id="460" w:name="_Toc227314954"/>
      <w:bookmarkStart w:id="461" w:name="_Toc22738975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transactional operations for data writes.</w:t>
      </w:r>
      <w:bookmarkEnd w:id="457"/>
      <w:bookmarkEnd w:id="458"/>
      <w:bookmarkEnd w:id="459"/>
      <w:bookmarkEnd w:id="460"/>
      <w:bookmarkEnd w:id="461"/>
    </w:p>
    <w:p w14:paraId="560088CA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62" w:name="_Toc226797911"/>
      <w:bookmarkStart w:id="463" w:name="_Toc226806947"/>
      <w:bookmarkStart w:id="464" w:name="_Toc227257677"/>
      <w:bookmarkStart w:id="465" w:name="_Toc227314955"/>
      <w:bookmarkStart w:id="466" w:name="_Toc22738976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Validate data before saving to prevent malformed entries.</w:t>
      </w:r>
      <w:bookmarkEnd w:id="462"/>
      <w:bookmarkEnd w:id="463"/>
      <w:bookmarkEnd w:id="464"/>
      <w:bookmarkEnd w:id="465"/>
      <w:bookmarkEnd w:id="466"/>
    </w:p>
    <w:p w14:paraId="4D9A4551" w14:textId="18F00764" w:rsidR="00722C74" w:rsidRPr="00722C74" w:rsidRDefault="00E91F8F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67" w:name="_Toc226797912"/>
      <w:bookmarkStart w:id="468" w:name="_Toc226806948"/>
      <w:bookmarkStart w:id="469" w:name="_Toc227257678"/>
      <w:bookmarkStart w:id="470" w:name="_Toc227314956"/>
      <w:bookmarkStart w:id="471" w:name="_Toc22738976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Evaluate</w:t>
      </w:r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database schema changes in a non</w:t>
      </w:r>
      <w:r w:rsidR="00722C74"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production environment.</w:t>
      </w:r>
      <w:bookmarkEnd w:id="467"/>
      <w:bookmarkEnd w:id="468"/>
      <w:bookmarkEnd w:id="469"/>
      <w:bookmarkEnd w:id="470"/>
      <w:bookmarkEnd w:id="471"/>
    </w:p>
    <w:p w14:paraId="326214D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472" w:name="_Toc226797913"/>
      <w:bookmarkStart w:id="473" w:name="_Toc226806949"/>
      <w:bookmarkStart w:id="474" w:name="_Toc227314957"/>
      <w:bookmarkStart w:id="475" w:name="_Toc227389762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2 — Unauthorized Access / Security Breach</w:t>
      </w:r>
      <w:bookmarkEnd w:id="472"/>
      <w:bookmarkEnd w:id="473"/>
      <w:bookmarkEnd w:id="474"/>
      <w:bookmarkEnd w:id="475"/>
    </w:p>
    <w:p w14:paraId="77C70CF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76" w:name="_Toc226797914"/>
      <w:bookmarkStart w:id="477" w:name="_Toc226806950"/>
      <w:bookmarkStart w:id="478" w:name="_Toc227257680"/>
      <w:bookmarkStart w:id="479" w:name="_Toc227314958"/>
      <w:bookmarkStart w:id="480" w:name="_Toc22738976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Weak authentication or insecure data handling could expose user accounts or personal fitness data.</w:t>
      </w:r>
      <w:bookmarkEnd w:id="476"/>
      <w:bookmarkEnd w:id="477"/>
      <w:bookmarkEnd w:id="478"/>
      <w:bookmarkEnd w:id="479"/>
      <w:bookmarkEnd w:id="480"/>
    </w:p>
    <w:p w14:paraId="2A4A5AA5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81" w:name="_Toc226797915"/>
      <w:bookmarkStart w:id="482" w:name="_Toc226806951"/>
      <w:bookmarkStart w:id="483" w:name="_Toc227257681"/>
      <w:bookmarkStart w:id="484" w:name="_Toc227314959"/>
      <w:bookmarkStart w:id="485" w:name="_Toc22738976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High</w:t>
      </w:r>
      <w:bookmarkEnd w:id="481"/>
      <w:bookmarkEnd w:id="482"/>
      <w:bookmarkEnd w:id="483"/>
      <w:bookmarkEnd w:id="484"/>
      <w:bookmarkEnd w:id="485"/>
    </w:p>
    <w:p w14:paraId="018434D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86" w:name="_Toc226797916"/>
      <w:bookmarkStart w:id="487" w:name="_Toc226806952"/>
      <w:bookmarkStart w:id="488" w:name="_Toc227257682"/>
      <w:bookmarkStart w:id="489" w:name="_Toc227314960"/>
      <w:bookmarkStart w:id="490" w:name="_Toc22738976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486"/>
      <w:bookmarkEnd w:id="487"/>
      <w:bookmarkEnd w:id="488"/>
      <w:bookmarkEnd w:id="489"/>
      <w:bookmarkEnd w:id="490"/>
    </w:p>
    <w:p w14:paraId="47EC388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91" w:name="_Toc226797917"/>
      <w:bookmarkStart w:id="492" w:name="_Toc226806953"/>
      <w:bookmarkStart w:id="493" w:name="_Toc227257683"/>
      <w:bookmarkStart w:id="494" w:name="_Toc227314961"/>
      <w:bookmarkStart w:id="495" w:name="_Toc22738976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491"/>
      <w:bookmarkEnd w:id="492"/>
      <w:bookmarkEnd w:id="493"/>
      <w:bookmarkEnd w:id="494"/>
      <w:bookmarkEnd w:id="495"/>
    </w:p>
    <w:p w14:paraId="67D9B5C5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96" w:name="_Toc226797918"/>
      <w:bookmarkStart w:id="497" w:name="_Toc226806954"/>
      <w:bookmarkStart w:id="498" w:name="_Toc227257684"/>
      <w:bookmarkStart w:id="499" w:name="_Toc227314962"/>
      <w:bookmarkStart w:id="500" w:name="_Toc22738976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Enforce HTTPS for all traffic.</w:t>
      </w:r>
      <w:bookmarkEnd w:id="496"/>
      <w:bookmarkEnd w:id="497"/>
      <w:bookmarkEnd w:id="498"/>
      <w:bookmarkEnd w:id="499"/>
      <w:bookmarkEnd w:id="500"/>
    </w:p>
    <w:p w14:paraId="5E723855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01" w:name="_Toc226797919"/>
      <w:bookmarkStart w:id="502" w:name="_Toc226806955"/>
      <w:bookmarkStart w:id="503" w:name="_Toc227257685"/>
      <w:bookmarkStart w:id="504" w:name="_Toc227314963"/>
      <w:bookmarkStart w:id="505" w:name="_Toc22738976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Store passwords using salted, one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way hashing.</w:t>
      </w:r>
      <w:bookmarkEnd w:id="501"/>
      <w:bookmarkEnd w:id="502"/>
      <w:bookmarkEnd w:id="503"/>
      <w:bookmarkEnd w:id="504"/>
      <w:bookmarkEnd w:id="505"/>
    </w:p>
    <w:p w14:paraId="75C33A6D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06" w:name="_Toc226797920"/>
      <w:bookmarkStart w:id="507" w:name="_Toc226806956"/>
      <w:bookmarkStart w:id="508" w:name="_Toc227257686"/>
      <w:bookmarkStart w:id="509" w:name="_Toc227314964"/>
      <w:bookmarkStart w:id="510" w:name="_Toc22738976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secure, HTTP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only session cookies.</w:t>
      </w:r>
      <w:bookmarkEnd w:id="506"/>
      <w:bookmarkEnd w:id="507"/>
      <w:bookmarkEnd w:id="508"/>
      <w:bookmarkEnd w:id="509"/>
      <w:bookmarkEnd w:id="510"/>
    </w:p>
    <w:p w14:paraId="39376EC4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11" w:name="_Toc226797921"/>
      <w:bookmarkStart w:id="512" w:name="_Toc226806957"/>
      <w:bookmarkStart w:id="513" w:name="_Toc227257687"/>
      <w:bookmarkStart w:id="514" w:name="_Toc227314965"/>
      <w:bookmarkStart w:id="515" w:name="_Toc22738977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Implement account lockout after repeated failed login attempts.</w:t>
      </w:r>
      <w:bookmarkEnd w:id="511"/>
      <w:bookmarkEnd w:id="512"/>
      <w:bookmarkEnd w:id="513"/>
      <w:bookmarkEnd w:id="514"/>
      <w:bookmarkEnd w:id="515"/>
    </w:p>
    <w:p w14:paraId="3BA2A4E5" w14:textId="5DF91F6D" w:rsidR="00722C74" w:rsidRP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16" w:name="_Toc226797922"/>
      <w:bookmarkStart w:id="517" w:name="_Toc226806958"/>
      <w:bookmarkStart w:id="518" w:name="_Toc227257688"/>
      <w:bookmarkStart w:id="519" w:name="_Toc227314966"/>
      <w:bookmarkStart w:id="520" w:name="_Toc22738977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Conduct basic security testing (input validation, session handling).</w:t>
      </w:r>
      <w:bookmarkEnd w:id="516"/>
      <w:bookmarkEnd w:id="517"/>
      <w:bookmarkEnd w:id="518"/>
      <w:bookmarkEnd w:id="519"/>
      <w:bookmarkEnd w:id="520"/>
    </w:p>
    <w:p w14:paraId="3ABE8595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521" w:name="_Toc226797923"/>
      <w:bookmarkStart w:id="522" w:name="_Toc226806959"/>
      <w:bookmarkStart w:id="523" w:name="_Toc227314967"/>
      <w:bookmarkStart w:id="524" w:name="_Toc227389772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3 — Poor User Adoption Due to Usability Issues</w:t>
      </w:r>
      <w:bookmarkEnd w:id="521"/>
      <w:bookmarkEnd w:id="522"/>
      <w:bookmarkEnd w:id="523"/>
      <w:bookmarkEnd w:id="524"/>
    </w:p>
    <w:p w14:paraId="3A177B86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25" w:name="_Toc226797924"/>
      <w:bookmarkStart w:id="526" w:name="_Toc226806960"/>
      <w:bookmarkStart w:id="527" w:name="_Toc227257690"/>
      <w:bookmarkStart w:id="528" w:name="_Toc227314968"/>
      <w:bookmarkStart w:id="529" w:name="_Toc22738977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Users may find the interface confusing or unintuitive, reducing engagement and perceived value.</w:t>
      </w:r>
      <w:bookmarkEnd w:id="525"/>
      <w:bookmarkEnd w:id="526"/>
      <w:bookmarkEnd w:id="527"/>
      <w:bookmarkEnd w:id="528"/>
      <w:bookmarkEnd w:id="529"/>
    </w:p>
    <w:p w14:paraId="31EA87B7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30" w:name="_Toc226797925"/>
      <w:bookmarkStart w:id="531" w:name="_Toc226806961"/>
      <w:bookmarkStart w:id="532" w:name="_Toc227257691"/>
      <w:bookmarkStart w:id="533" w:name="_Toc227314969"/>
      <w:bookmarkStart w:id="534" w:name="_Toc22738977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530"/>
      <w:bookmarkEnd w:id="531"/>
      <w:bookmarkEnd w:id="532"/>
      <w:bookmarkEnd w:id="533"/>
      <w:bookmarkEnd w:id="534"/>
    </w:p>
    <w:p w14:paraId="0D654EA0" w14:textId="77777777" w:rsid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35" w:name="_Toc226797926"/>
      <w:bookmarkStart w:id="536" w:name="_Toc226806962"/>
      <w:bookmarkStart w:id="537" w:name="_Toc227257692"/>
      <w:bookmarkStart w:id="538" w:name="_Toc227314970"/>
      <w:bookmarkStart w:id="539" w:name="_Toc22738977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535"/>
      <w:bookmarkEnd w:id="536"/>
      <w:bookmarkEnd w:id="537"/>
      <w:bookmarkEnd w:id="538"/>
      <w:bookmarkEnd w:id="539"/>
    </w:p>
    <w:p w14:paraId="27EFD22C" w14:textId="77777777" w:rsidR="00722C74" w:rsidRDefault="00722C74" w:rsidP="00722C74"/>
    <w:p w14:paraId="02860D1F" w14:textId="51F240D1" w:rsidR="00722C74" w:rsidRPr="00722C74" w:rsidRDefault="00994ECA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lastRenderedPageBreak/>
        <w:br/>
      </w:r>
      <w:r w:rsid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br/>
      </w:r>
      <w:bookmarkStart w:id="540" w:name="_Toc226797927"/>
      <w:bookmarkStart w:id="541" w:name="_Toc226806963"/>
      <w:bookmarkStart w:id="542" w:name="_Toc227257693"/>
      <w:bookmarkStart w:id="543" w:name="_Toc227314971"/>
      <w:bookmarkStart w:id="544" w:name="_Toc227389776"/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540"/>
      <w:bookmarkEnd w:id="541"/>
      <w:bookmarkEnd w:id="542"/>
      <w:bookmarkEnd w:id="543"/>
      <w:bookmarkEnd w:id="544"/>
    </w:p>
    <w:p w14:paraId="324914B3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45" w:name="_Toc226797928"/>
      <w:bookmarkStart w:id="546" w:name="_Toc226806964"/>
      <w:bookmarkStart w:id="547" w:name="_Toc227257694"/>
      <w:bookmarkStart w:id="548" w:name="_Toc227314972"/>
      <w:bookmarkStart w:id="549" w:name="_Toc22738977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 clean, mobile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first design with a hamburger menu.</w:t>
      </w:r>
      <w:bookmarkEnd w:id="545"/>
      <w:bookmarkEnd w:id="546"/>
      <w:bookmarkEnd w:id="547"/>
      <w:bookmarkEnd w:id="548"/>
      <w:bookmarkEnd w:id="549"/>
    </w:p>
    <w:p w14:paraId="29CF800D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50" w:name="_Toc226797929"/>
      <w:bookmarkStart w:id="551" w:name="_Toc226806965"/>
      <w:bookmarkStart w:id="552" w:name="_Toc227257695"/>
      <w:bookmarkStart w:id="553" w:name="_Toc227314973"/>
      <w:bookmarkStart w:id="554" w:name="_Toc22738977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clear navigation and consistent UI patterns.</w:t>
      </w:r>
      <w:bookmarkEnd w:id="550"/>
      <w:bookmarkEnd w:id="551"/>
      <w:bookmarkEnd w:id="552"/>
      <w:bookmarkEnd w:id="553"/>
      <w:bookmarkEnd w:id="554"/>
    </w:p>
    <w:p w14:paraId="64FBE77C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55" w:name="_Toc226797930"/>
      <w:bookmarkStart w:id="556" w:name="_Toc226806966"/>
      <w:bookmarkStart w:id="557" w:name="_Toc227257696"/>
      <w:bookmarkStart w:id="558" w:name="_Toc227314974"/>
      <w:bookmarkStart w:id="559" w:name="_Toc22738977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Conduct informal usability testing with sample users.</w:t>
      </w:r>
      <w:bookmarkEnd w:id="555"/>
      <w:bookmarkEnd w:id="556"/>
      <w:bookmarkEnd w:id="557"/>
      <w:bookmarkEnd w:id="558"/>
      <w:bookmarkEnd w:id="559"/>
    </w:p>
    <w:p w14:paraId="4230FA04" w14:textId="7865CA14" w:rsidR="00722C74" w:rsidRP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60" w:name="_Toc226797931"/>
      <w:bookmarkStart w:id="561" w:name="_Toc226806967"/>
      <w:bookmarkStart w:id="562" w:name="_Toc227257697"/>
      <w:bookmarkStart w:id="563" w:name="_Toc227314975"/>
      <w:bookmarkStart w:id="564" w:name="_Toc22738978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mprove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layout based on feedback.</w:t>
      </w:r>
      <w:bookmarkEnd w:id="560"/>
      <w:bookmarkEnd w:id="561"/>
      <w:bookmarkEnd w:id="562"/>
      <w:bookmarkEnd w:id="563"/>
      <w:bookmarkEnd w:id="564"/>
    </w:p>
    <w:p w14:paraId="6BF4545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565" w:name="_Toc226797932"/>
      <w:bookmarkStart w:id="566" w:name="_Toc226806968"/>
      <w:bookmarkStart w:id="567" w:name="_Toc227314976"/>
      <w:bookmarkStart w:id="568" w:name="_Toc227389781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4 — Performance Degradation</w:t>
      </w:r>
      <w:bookmarkEnd w:id="565"/>
      <w:bookmarkEnd w:id="566"/>
      <w:bookmarkEnd w:id="567"/>
      <w:bookmarkEnd w:id="568"/>
    </w:p>
    <w:p w14:paraId="1754E5E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69" w:name="_Toc226797933"/>
      <w:bookmarkStart w:id="570" w:name="_Toc226806969"/>
      <w:bookmarkStart w:id="571" w:name="_Toc227257699"/>
      <w:bookmarkStart w:id="572" w:name="_Toc227314977"/>
      <w:bookmarkStart w:id="573" w:name="_Toc22738978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Slow page loads or sluggish interactions may reduce user satisfaction.</w:t>
      </w:r>
      <w:bookmarkEnd w:id="569"/>
      <w:bookmarkEnd w:id="570"/>
      <w:bookmarkEnd w:id="571"/>
      <w:bookmarkEnd w:id="572"/>
      <w:bookmarkEnd w:id="573"/>
    </w:p>
    <w:p w14:paraId="2F0577D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74" w:name="_Toc226797934"/>
      <w:bookmarkStart w:id="575" w:name="_Toc226806970"/>
      <w:bookmarkStart w:id="576" w:name="_Toc227257700"/>
      <w:bookmarkStart w:id="577" w:name="_Toc227314978"/>
      <w:bookmarkStart w:id="578" w:name="_Toc22738978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Low</w:t>
      </w:r>
      <w:bookmarkEnd w:id="574"/>
      <w:bookmarkEnd w:id="575"/>
      <w:bookmarkEnd w:id="576"/>
      <w:bookmarkEnd w:id="577"/>
      <w:bookmarkEnd w:id="578"/>
    </w:p>
    <w:p w14:paraId="7FD406B0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79" w:name="_Toc226797935"/>
      <w:bookmarkStart w:id="580" w:name="_Toc226806971"/>
      <w:bookmarkStart w:id="581" w:name="_Toc227257701"/>
      <w:bookmarkStart w:id="582" w:name="_Toc227314979"/>
      <w:bookmarkStart w:id="583" w:name="_Toc22738978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579"/>
      <w:bookmarkEnd w:id="580"/>
      <w:bookmarkEnd w:id="581"/>
      <w:bookmarkEnd w:id="582"/>
      <w:bookmarkEnd w:id="583"/>
    </w:p>
    <w:p w14:paraId="041190F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84" w:name="_Toc226797936"/>
      <w:bookmarkStart w:id="585" w:name="_Toc226806972"/>
      <w:bookmarkStart w:id="586" w:name="_Toc227257702"/>
      <w:bookmarkStart w:id="587" w:name="_Toc227314980"/>
      <w:bookmarkStart w:id="588" w:name="_Toc22738978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584"/>
      <w:bookmarkEnd w:id="585"/>
      <w:bookmarkEnd w:id="586"/>
      <w:bookmarkEnd w:id="587"/>
      <w:bookmarkEnd w:id="588"/>
    </w:p>
    <w:p w14:paraId="47F14C70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89" w:name="_Toc226797937"/>
      <w:bookmarkStart w:id="590" w:name="_Toc226806973"/>
      <w:bookmarkStart w:id="591" w:name="_Toc227257703"/>
      <w:bookmarkStart w:id="592" w:name="_Toc227314981"/>
      <w:bookmarkStart w:id="593" w:name="_Toc22738978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Optimize database queries and API calls.</w:t>
      </w:r>
      <w:bookmarkEnd w:id="589"/>
      <w:bookmarkEnd w:id="590"/>
      <w:bookmarkEnd w:id="591"/>
      <w:bookmarkEnd w:id="592"/>
      <w:bookmarkEnd w:id="593"/>
    </w:p>
    <w:p w14:paraId="17FB6E77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94" w:name="_Toc226797938"/>
      <w:bookmarkStart w:id="595" w:name="_Toc226806974"/>
      <w:bookmarkStart w:id="596" w:name="_Toc227257704"/>
      <w:bookmarkStart w:id="597" w:name="_Toc227314982"/>
      <w:bookmarkStart w:id="598" w:name="_Toc22738978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lightweight UI components.</w:t>
      </w:r>
      <w:bookmarkEnd w:id="594"/>
      <w:bookmarkEnd w:id="595"/>
      <w:bookmarkEnd w:id="596"/>
      <w:bookmarkEnd w:id="597"/>
      <w:bookmarkEnd w:id="598"/>
    </w:p>
    <w:p w14:paraId="37F2D80F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99" w:name="_Toc226797939"/>
      <w:bookmarkStart w:id="600" w:name="_Toc226806975"/>
      <w:bookmarkStart w:id="601" w:name="_Toc227257705"/>
      <w:bookmarkStart w:id="602" w:name="_Toc227314983"/>
      <w:bookmarkStart w:id="603" w:name="_Toc22738978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Cache frequently accessed data where appropriate.</w:t>
      </w:r>
      <w:bookmarkEnd w:id="599"/>
      <w:bookmarkEnd w:id="600"/>
      <w:bookmarkEnd w:id="601"/>
      <w:bookmarkEnd w:id="602"/>
      <w:bookmarkEnd w:id="603"/>
    </w:p>
    <w:p w14:paraId="38861E50" w14:textId="10CDEAD9" w:rsidR="00722C74" w:rsidRP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04" w:name="_Toc226797940"/>
      <w:bookmarkStart w:id="605" w:name="_Toc226806976"/>
      <w:bookmarkStart w:id="606" w:name="_Toc227257706"/>
      <w:bookmarkStart w:id="607" w:name="_Toc227314984"/>
      <w:bookmarkStart w:id="608" w:name="_Toc22738978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Set performance expectations (e.g., 2</w:t>
      </w:r>
      <w:r w:rsidR="00E91F8F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 xml:space="preserve">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second page loads).</w:t>
      </w:r>
      <w:bookmarkEnd w:id="604"/>
      <w:bookmarkEnd w:id="605"/>
      <w:bookmarkEnd w:id="606"/>
      <w:bookmarkEnd w:id="607"/>
      <w:bookmarkEnd w:id="608"/>
    </w:p>
    <w:p w14:paraId="6B35F289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609" w:name="_Toc226797941"/>
      <w:bookmarkStart w:id="610" w:name="_Toc226806977"/>
      <w:bookmarkStart w:id="611" w:name="_Toc227314985"/>
      <w:bookmarkStart w:id="612" w:name="_Toc227389790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5 — Feature Creep / Scope Expansion</w:t>
      </w:r>
      <w:bookmarkEnd w:id="609"/>
      <w:bookmarkEnd w:id="610"/>
      <w:bookmarkEnd w:id="611"/>
      <w:bookmarkEnd w:id="612"/>
    </w:p>
    <w:p w14:paraId="0FA65D9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13" w:name="_Toc226797942"/>
      <w:bookmarkStart w:id="614" w:name="_Toc226806978"/>
      <w:bookmarkStart w:id="615" w:name="_Toc227257708"/>
      <w:bookmarkStart w:id="616" w:name="_Toc227314986"/>
      <w:bookmarkStart w:id="617" w:name="_Toc22738979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Adding too many features (nutrition tracking, social features, AI recommendations) may delay delivery or dilute the project’s purpose.</w:t>
      </w:r>
      <w:bookmarkEnd w:id="613"/>
      <w:bookmarkEnd w:id="614"/>
      <w:bookmarkEnd w:id="615"/>
      <w:bookmarkEnd w:id="616"/>
      <w:bookmarkEnd w:id="617"/>
    </w:p>
    <w:p w14:paraId="7C61526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18" w:name="_Toc226797943"/>
      <w:bookmarkStart w:id="619" w:name="_Toc226806979"/>
      <w:bookmarkStart w:id="620" w:name="_Toc227257709"/>
      <w:bookmarkStart w:id="621" w:name="_Toc227314987"/>
      <w:bookmarkStart w:id="622" w:name="_Toc22738979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618"/>
      <w:bookmarkEnd w:id="619"/>
      <w:bookmarkEnd w:id="620"/>
      <w:bookmarkEnd w:id="621"/>
      <w:bookmarkEnd w:id="622"/>
    </w:p>
    <w:p w14:paraId="3CA23BF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23" w:name="_Toc226797944"/>
      <w:bookmarkStart w:id="624" w:name="_Toc226806980"/>
      <w:bookmarkStart w:id="625" w:name="_Toc227257710"/>
      <w:bookmarkStart w:id="626" w:name="_Toc227314988"/>
      <w:bookmarkStart w:id="627" w:name="_Toc22738979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High</w:t>
      </w:r>
      <w:bookmarkEnd w:id="623"/>
      <w:bookmarkEnd w:id="624"/>
      <w:bookmarkEnd w:id="625"/>
      <w:bookmarkEnd w:id="626"/>
      <w:bookmarkEnd w:id="627"/>
    </w:p>
    <w:p w14:paraId="36E4305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28" w:name="_Toc226797945"/>
      <w:bookmarkStart w:id="629" w:name="_Toc226806981"/>
      <w:bookmarkStart w:id="630" w:name="_Toc227257711"/>
      <w:bookmarkStart w:id="631" w:name="_Toc227314989"/>
      <w:bookmarkStart w:id="632" w:name="_Toc22738979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628"/>
      <w:bookmarkEnd w:id="629"/>
      <w:bookmarkEnd w:id="630"/>
      <w:bookmarkEnd w:id="631"/>
      <w:bookmarkEnd w:id="632"/>
    </w:p>
    <w:p w14:paraId="0D484B8F" w14:textId="73ACBED6" w:rsidR="00722C74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33" w:name="_Toc226797946"/>
      <w:bookmarkStart w:id="634" w:name="_Toc226806982"/>
      <w:bookmarkStart w:id="635" w:name="_Toc227257712"/>
      <w:bookmarkStart w:id="636" w:name="_Toc227314990"/>
      <w:bookmarkStart w:id="637" w:name="_Toc22738979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Maintain a clear 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list for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</w:t>
      </w:r>
      <w:r w:rsidR="00AB3BE2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 xml:space="preserve"> </w:t>
      </w:r>
      <w:r w:rsidR="00B710EB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Scope </w:t>
      </w:r>
      <w:r w:rsid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or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Out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of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Scope.</w:t>
      </w:r>
      <w:bookmarkEnd w:id="633"/>
      <w:bookmarkEnd w:id="634"/>
      <w:bookmarkEnd w:id="635"/>
      <w:bookmarkEnd w:id="636"/>
      <w:bookmarkEnd w:id="637"/>
    </w:p>
    <w:p w14:paraId="5F15AEA2" w14:textId="77777777" w:rsidR="00B710EB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38" w:name="_Toc226797947"/>
      <w:bookmarkStart w:id="639" w:name="_Toc226806983"/>
      <w:bookmarkStart w:id="640" w:name="_Toc227257713"/>
      <w:bookmarkStart w:id="641" w:name="_Toc227314991"/>
      <w:bookmarkStart w:id="642" w:name="_Toc22738979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Prioritize features aligned with core business objectives.</w:t>
      </w:r>
      <w:bookmarkEnd w:id="638"/>
      <w:bookmarkEnd w:id="639"/>
      <w:bookmarkEnd w:id="640"/>
      <w:bookmarkEnd w:id="641"/>
      <w:bookmarkEnd w:id="642"/>
    </w:p>
    <w:p w14:paraId="24F4F183" w14:textId="44788867" w:rsidR="00722C74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43" w:name="_Toc226797948"/>
      <w:bookmarkStart w:id="644" w:name="_Toc226806984"/>
      <w:bookmarkStart w:id="645" w:name="_Toc227257714"/>
      <w:bookmarkStart w:id="646" w:name="_Toc227314992"/>
      <w:bookmarkStart w:id="647" w:name="_Toc227389797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Defer enhancements to a future roadmap section.</w:t>
      </w:r>
      <w:bookmarkEnd w:id="643"/>
      <w:bookmarkEnd w:id="644"/>
      <w:bookmarkEnd w:id="645"/>
      <w:bookmarkEnd w:id="646"/>
      <w:bookmarkEnd w:id="647"/>
    </w:p>
    <w:p w14:paraId="29814141" w14:textId="77777777" w:rsidR="00B710EB" w:rsidRPr="00B710EB" w:rsidRDefault="00B710EB" w:rsidP="00B710EB"/>
    <w:p w14:paraId="63E1FDA3" w14:textId="4B92C1B7" w:rsidR="00722C74" w:rsidRPr="00722C74" w:rsidRDefault="00B710EB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lastRenderedPageBreak/>
        <w:br/>
      </w:r>
      <w:r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br/>
      </w:r>
      <w:bookmarkStart w:id="648" w:name="_Toc226797949"/>
      <w:bookmarkStart w:id="649" w:name="_Toc226806985"/>
      <w:bookmarkStart w:id="650" w:name="_Toc227314993"/>
      <w:bookmarkStart w:id="651" w:name="_Toc227389798"/>
      <w:r w:rsidR="00722C74"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6 — Incomplete or Inaccurate Data Entry</w:t>
      </w:r>
      <w:bookmarkEnd w:id="648"/>
      <w:bookmarkEnd w:id="649"/>
      <w:bookmarkEnd w:id="650"/>
      <w:bookmarkEnd w:id="651"/>
    </w:p>
    <w:p w14:paraId="6FCC484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52" w:name="_Toc226797950"/>
      <w:bookmarkStart w:id="653" w:name="_Toc226806986"/>
      <w:bookmarkStart w:id="654" w:name="_Toc227257716"/>
      <w:bookmarkStart w:id="655" w:name="_Toc227314994"/>
      <w:bookmarkStart w:id="656" w:name="_Toc22738979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Users may forget to log workouts or enter inconsistent data, reducing the accuracy of reports.</w:t>
      </w:r>
      <w:bookmarkEnd w:id="652"/>
      <w:bookmarkEnd w:id="653"/>
      <w:bookmarkEnd w:id="654"/>
      <w:bookmarkEnd w:id="655"/>
      <w:bookmarkEnd w:id="656"/>
    </w:p>
    <w:p w14:paraId="0AFCD0F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57" w:name="_Toc226797951"/>
      <w:bookmarkStart w:id="658" w:name="_Toc226806987"/>
      <w:bookmarkStart w:id="659" w:name="_Toc227257717"/>
      <w:bookmarkStart w:id="660" w:name="_Toc227314995"/>
      <w:bookmarkStart w:id="661" w:name="_Toc22738980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Low</w:t>
      </w:r>
      <w:bookmarkEnd w:id="657"/>
      <w:bookmarkEnd w:id="658"/>
      <w:bookmarkEnd w:id="659"/>
      <w:bookmarkEnd w:id="660"/>
      <w:bookmarkEnd w:id="661"/>
    </w:p>
    <w:p w14:paraId="1FEA38A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62" w:name="_Toc226797952"/>
      <w:bookmarkStart w:id="663" w:name="_Toc226806988"/>
      <w:bookmarkStart w:id="664" w:name="_Toc227257718"/>
      <w:bookmarkStart w:id="665" w:name="_Toc227314996"/>
      <w:bookmarkStart w:id="666" w:name="_Toc22738980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662"/>
      <w:bookmarkEnd w:id="663"/>
      <w:bookmarkEnd w:id="664"/>
      <w:bookmarkEnd w:id="665"/>
      <w:bookmarkEnd w:id="666"/>
    </w:p>
    <w:p w14:paraId="778B2D3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67" w:name="_Toc226797953"/>
      <w:bookmarkStart w:id="668" w:name="_Toc226806989"/>
      <w:bookmarkStart w:id="669" w:name="_Toc227257719"/>
      <w:bookmarkStart w:id="670" w:name="_Toc227314997"/>
      <w:bookmarkStart w:id="671" w:name="_Toc22738980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667"/>
      <w:bookmarkEnd w:id="668"/>
      <w:bookmarkEnd w:id="669"/>
      <w:bookmarkEnd w:id="670"/>
      <w:bookmarkEnd w:id="671"/>
    </w:p>
    <w:p w14:paraId="1BC75539" w14:textId="77777777" w:rsid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72" w:name="_Toc226797954"/>
      <w:bookmarkStart w:id="673" w:name="_Toc226806990"/>
      <w:bookmarkStart w:id="674" w:name="_Toc227257720"/>
      <w:bookmarkStart w:id="675" w:name="_Toc227314998"/>
      <w:bookmarkStart w:id="676" w:name="_Toc22738980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notifications or reminders for missed logs.</w:t>
      </w:r>
      <w:bookmarkEnd w:id="672"/>
      <w:bookmarkEnd w:id="673"/>
      <w:bookmarkEnd w:id="674"/>
      <w:bookmarkEnd w:id="675"/>
      <w:bookmarkEnd w:id="676"/>
    </w:p>
    <w:p w14:paraId="4FDF20DF" w14:textId="77777777" w:rsid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77" w:name="_Toc226797955"/>
      <w:bookmarkStart w:id="678" w:name="_Toc226806991"/>
      <w:bookmarkStart w:id="679" w:name="_Toc227257721"/>
      <w:bookmarkStart w:id="680" w:name="_Toc227314999"/>
      <w:bookmarkStart w:id="681" w:name="_Toc227389804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Validate data formats and required fields.</w:t>
      </w:r>
      <w:bookmarkEnd w:id="677"/>
      <w:bookmarkEnd w:id="678"/>
      <w:bookmarkEnd w:id="679"/>
      <w:bookmarkEnd w:id="680"/>
      <w:bookmarkEnd w:id="681"/>
    </w:p>
    <w:p w14:paraId="38F84B84" w14:textId="5C42C18A" w:rsidR="00722C74" w:rsidRP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82" w:name="_Toc226797956"/>
      <w:bookmarkStart w:id="683" w:name="_Toc226806992"/>
      <w:bookmarkStart w:id="684" w:name="_Toc227257722"/>
      <w:bookmarkStart w:id="685" w:name="_Toc227315000"/>
      <w:bookmarkStart w:id="686" w:name="_Toc227389805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Allow users to edit or correct past entries.</w:t>
      </w:r>
      <w:bookmarkEnd w:id="682"/>
      <w:bookmarkEnd w:id="683"/>
      <w:bookmarkEnd w:id="684"/>
      <w:bookmarkEnd w:id="685"/>
      <w:bookmarkEnd w:id="686"/>
    </w:p>
    <w:p w14:paraId="2875CE5D" w14:textId="77777777" w:rsidR="00722C74" w:rsidRPr="00B710EB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687" w:name="_Toc226797957"/>
      <w:bookmarkStart w:id="688" w:name="_Toc226806993"/>
      <w:bookmarkStart w:id="689" w:name="_Toc227315001"/>
      <w:bookmarkStart w:id="690" w:name="_Toc227389806"/>
      <w:r w:rsidRPr="00B710EB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7 — Cloud Hosting or Service Outage</w:t>
      </w:r>
      <w:bookmarkEnd w:id="687"/>
      <w:bookmarkEnd w:id="688"/>
      <w:bookmarkEnd w:id="689"/>
      <w:bookmarkEnd w:id="690"/>
    </w:p>
    <w:p w14:paraId="4A7A7D3B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91" w:name="_Toc226797958"/>
      <w:bookmarkStart w:id="692" w:name="_Toc226806994"/>
      <w:bookmarkStart w:id="693" w:name="_Toc227257724"/>
      <w:bookmarkStart w:id="694" w:name="_Toc227315002"/>
      <w:bookmarkStart w:id="695" w:name="_Toc22738980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Azure service interruptions may temporarily prevent access to the application.</w:t>
      </w:r>
      <w:bookmarkEnd w:id="691"/>
      <w:bookmarkEnd w:id="692"/>
      <w:bookmarkEnd w:id="693"/>
      <w:bookmarkEnd w:id="694"/>
      <w:bookmarkEnd w:id="695"/>
    </w:p>
    <w:p w14:paraId="58232A2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96" w:name="_Toc226797959"/>
      <w:bookmarkStart w:id="697" w:name="_Toc226806995"/>
      <w:bookmarkStart w:id="698" w:name="_Toc227257725"/>
      <w:bookmarkStart w:id="699" w:name="_Toc227315003"/>
      <w:bookmarkStart w:id="700" w:name="_Toc22738980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696"/>
      <w:bookmarkEnd w:id="697"/>
      <w:bookmarkEnd w:id="698"/>
      <w:bookmarkEnd w:id="699"/>
      <w:bookmarkEnd w:id="700"/>
    </w:p>
    <w:p w14:paraId="581525AF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01" w:name="_Toc226797960"/>
      <w:bookmarkStart w:id="702" w:name="_Toc226806996"/>
      <w:bookmarkStart w:id="703" w:name="_Toc227257726"/>
      <w:bookmarkStart w:id="704" w:name="_Toc227315004"/>
      <w:bookmarkStart w:id="705" w:name="_Toc22738980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701"/>
      <w:bookmarkEnd w:id="702"/>
      <w:bookmarkEnd w:id="703"/>
      <w:bookmarkEnd w:id="704"/>
      <w:bookmarkEnd w:id="705"/>
    </w:p>
    <w:p w14:paraId="3E538CA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06" w:name="_Toc226797961"/>
      <w:bookmarkStart w:id="707" w:name="_Toc226806997"/>
      <w:bookmarkStart w:id="708" w:name="_Toc227257727"/>
      <w:bookmarkStart w:id="709" w:name="_Toc227315005"/>
      <w:bookmarkStart w:id="710" w:name="_Toc22738981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706"/>
      <w:bookmarkEnd w:id="707"/>
      <w:bookmarkEnd w:id="708"/>
      <w:bookmarkEnd w:id="709"/>
      <w:bookmarkEnd w:id="710"/>
    </w:p>
    <w:p w14:paraId="45B3925B" w14:textId="77777777" w:rsid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11" w:name="_Toc226797962"/>
      <w:bookmarkStart w:id="712" w:name="_Toc226806998"/>
      <w:bookmarkStart w:id="713" w:name="_Toc227257728"/>
      <w:bookmarkStart w:id="714" w:name="_Toc227315006"/>
      <w:bookmarkStart w:id="715" w:name="_Toc22738981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Azure services with built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 redundancy.</w:t>
      </w:r>
      <w:bookmarkEnd w:id="711"/>
      <w:bookmarkEnd w:id="712"/>
      <w:bookmarkEnd w:id="713"/>
      <w:bookmarkEnd w:id="714"/>
      <w:bookmarkEnd w:id="715"/>
    </w:p>
    <w:p w14:paraId="48279295" w14:textId="77777777" w:rsid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16" w:name="_Toc226797963"/>
      <w:bookmarkStart w:id="717" w:name="_Toc226806999"/>
      <w:bookmarkStart w:id="718" w:name="_Toc227257729"/>
      <w:bookmarkStart w:id="719" w:name="_Toc227315007"/>
      <w:bookmarkStart w:id="720" w:name="_Toc227389812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Monitor service health.</w:t>
      </w:r>
      <w:bookmarkEnd w:id="716"/>
      <w:bookmarkEnd w:id="717"/>
      <w:bookmarkEnd w:id="718"/>
      <w:bookmarkEnd w:id="719"/>
      <w:bookmarkEnd w:id="720"/>
    </w:p>
    <w:p w14:paraId="282699D4" w14:textId="7C24258D" w:rsidR="00722C74" w:rsidRP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21" w:name="_Toc226797964"/>
      <w:bookmarkStart w:id="722" w:name="_Toc226807000"/>
      <w:bookmarkStart w:id="723" w:name="_Toc227257730"/>
      <w:bookmarkStart w:id="724" w:name="_Toc227315008"/>
      <w:bookmarkStart w:id="725" w:name="_Toc227389813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user</w:t>
      </w:r>
      <w:r w:rsidRPr="00B710EB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friendly error messages during outages.</w:t>
      </w:r>
      <w:bookmarkEnd w:id="721"/>
      <w:bookmarkEnd w:id="722"/>
      <w:bookmarkEnd w:id="723"/>
      <w:bookmarkEnd w:id="724"/>
      <w:bookmarkEnd w:id="725"/>
    </w:p>
    <w:p w14:paraId="6BE822D8" w14:textId="77777777" w:rsidR="00722C74" w:rsidRPr="00B710EB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726" w:name="_Toc226797965"/>
      <w:bookmarkStart w:id="727" w:name="_Toc226807001"/>
      <w:bookmarkStart w:id="728" w:name="_Toc227315009"/>
      <w:bookmarkStart w:id="729" w:name="_Toc227389814"/>
      <w:r w:rsidRPr="00B710EB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8 — Limited Testing Coverage</w:t>
      </w:r>
      <w:bookmarkEnd w:id="726"/>
      <w:bookmarkEnd w:id="727"/>
      <w:bookmarkEnd w:id="728"/>
      <w:bookmarkEnd w:id="729"/>
    </w:p>
    <w:p w14:paraId="438DA796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30" w:name="_Toc226797966"/>
      <w:bookmarkStart w:id="731" w:name="_Toc226807002"/>
      <w:bookmarkStart w:id="732" w:name="_Toc227257732"/>
      <w:bookmarkStart w:id="733" w:name="_Toc227315010"/>
      <w:bookmarkStart w:id="734" w:name="_Toc22738981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As a solo portfolio project, testing may be less extensive than in a full development team.</w:t>
      </w:r>
      <w:bookmarkEnd w:id="730"/>
      <w:bookmarkEnd w:id="731"/>
      <w:bookmarkEnd w:id="732"/>
      <w:bookmarkEnd w:id="733"/>
      <w:bookmarkEnd w:id="734"/>
    </w:p>
    <w:p w14:paraId="2C630DB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35" w:name="_Toc226797967"/>
      <w:bookmarkStart w:id="736" w:name="_Toc226807003"/>
      <w:bookmarkStart w:id="737" w:name="_Toc227257733"/>
      <w:bookmarkStart w:id="738" w:name="_Toc227315011"/>
      <w:bookmarkStart w:id="739" w:name="_Toc22738981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735"/>
      <w:bookmarkEnd w:id="736"/>
      <w:bookmarkEnd w:id="737"/>
      <w:bookmarkEnd w:id="738"/>
      <w:bookmarkEnd w:id="739"/>
    </w:p>
    <w:p w14:paraId="6F1218B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40" w:name="_Toc226797968"/>
      <w:bookmarkStart w:id="741" w:name="_Toc226807004"/>
      <w:bookmarkStart w:id="742" w:name="_Toc227257734"/>
      <w:bookmarkStart w:id="743" w:name="_Toc227315012"/>
      <w:bookmarkStart w:id="744" w:name="_Toc22738981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740"/>
      <w:bookmarkEnd w:id="741"/>
      <w:bookmarkEnd w:id="742"/>
      <w:bookmarkEnd w:id="743"/>
      <w:bookmarkEnd w:id="744"/>
    </w:p>
    <w:p w14:paraId="244B329F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45" w:name="_Toc226797969"/>
      <w:bookmarkStart w:id="746" w:name="_Toc226807005"/>
      <w:bookmarkStart w:id="747" w:name="_Toc227257735"/>
      <w:bookmarkStart w:id="748" w:name="_Toc227315013"/>
      <w:bookmarkStart w:id="749" w:name="_Toc22738981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745"/>
      <w:bookmarkEnd w:id="746"/>
      <w:bookmarkEnd w:id="747"/>
      <w:bookmarkEnd w:id="748"/>
      <w:bookmarkEnd w:id="749"/>
    </w:p>
    <w:p w14:paraId="0DFC5902" w14:textId="77777777" w:rsidR="00B710EB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50" w:name="_Toc226797970"/>
      <w:bookmarkStart w:id="751" w:name="_Toc226807006"/>
      <w:bookmarkStart w:id="752" w:name="_Toc227257736"/>
      <w:bookmarkStart w:id="753" w:name="_Toc227315014"/>
      <w:bookmarkStart w:id="754" w:name="_Toc22738981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Create a structured test plan and test cases.</w:t>
      </w:r>
      <w:bookmarkEnd w:id="750"/>
      <w:bookmarkEnd w:id="751"/>
      <w:bookmarkEnd w:id="752"/>
      <w:bookmarkEnd w:id="753"/>
      <w:bookmarkEnd w:id="754"/>
    </w:p>
    <w:p w14:paraId="3A710F7C" w14:textId="77777777" w:rsidR="00B710EB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55" w:name="_Toc226797971"/>
      <w:bookmarkStart w:id="756" w:name="_Toc226807007"/>
      <w:bookmarkStart w:id="757" w:name="_Toc227257737"/>
      <w:bookmarkStart w:id="758" w:name="_Toc227315015"/>
      <w:bookmarkStart w:id="759" w:name="_Toc227389820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Perform functional, usability, and regression testing.</w:t>
      </w:r>
      <w:bookmarkEnd w:id="755"/>
      <w:bookmarkEnd w:id="756"/>
      <w:bookmarkEnd w:id="757"/>
      <w:bookmarkEnd w:id="758"/>
      <w:bookmarkEnd w:id="759"/>
    </w:p>
    <w:p w14:paraId="20FC02F8" w14:textId="7D0A908E" w:rsidR="00722C74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60" w:name="_Toc226797972"/>
      <w:bookmarkStart w:id="761" w:name="_Toc226807008"/>
      <w:bookmarkStart w:id="762" w:name="_Toc227257738"/>
      <w:bookmarkStart w:id="763" w:name="_Toc227315016"/>
      <w:bookmarkStart w:id="764" w:name="_Toc227389821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automated tests where feasible.</w:t>
      </w:r>
      <w:bookmarkEnd w:id="760"/>
      <w:bookmarkEnd w:id="761"/>
      <w:bookmarkEnd w:id="762"/>
      <w:bookmarkEnd w:id="763"/>
      <w:bookmarkEnd w:id="764"/>
      <w:r w:rsid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br/>
      </w:r>
    </w:p>
    <w:p w14:paraId="754E42F0" w14:textId="566AF68F" w:rsidR="00B710EB" w:rsidRDefault="00B710EB" w:rsidP="00B710EB">
      <w:r>
        <w:br/>
      </w:r>
    </w:p>
    <w:p w14:paraId="6A9972D8" w14:textId="77777777" w:rsidR="00B710EB" w:rsidRPr="00B710EB" w:rsidRDefault="00B710EB" w:rsidP="00B710EB"/>
    <w:p w14:paraId="0B63544C" w14:textId="3C9CA9CD" w:rsidR="00027807" w:rsidRDefault="00B710EB" w:rsidP="0002780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r>
        <w:rPr>
          <w:rFonts w:eastAsia="Times New Roman"/>
        </w:rPr>
        <w:br/>
      </w:r>
      <w:bookmarkStart w:id="765" w:name="_Toc227389822"/>
      <w:r w:rsidR="00027807">
        <w:rPr>
          <w:rFonts w:eastAsia="Times New Roman"/>
        </w:rPr>
        <w:t>1</w:t>
      </w:r>
      <w:r w:rsidR="00722C74">
        <w:rPr>
          <w:rFonts w:eastAsia="Times New Roman"/>
        </w:rPr>
        <w:t>2</w:t>
      </w:r>
      <w:r w:rsidR="00027807">
        <w:rPr>
          <w:rFonts w:eastAsia="Times New Roman"/>
        </w:rPr>
        <w:t>. Revision History</w:t>
      </w:r>
      <w:bookmarkEnd w:id="765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2085"/>
        <w:gridCol w:w="4990"/>
        <w:gridCol w:w="2397"/>
      </w:tblGrid>
      <w:tr w:rsidR="00027807" w14:paraId="62C6467F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46993" w14:textId="77777777" w:rsidR="00027807" w:rsidRDefault="00027807" w:rsidP="00DB3279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8304BD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59CCC9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11F3E5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027807" w14:paraId="26F625E9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B8B59B7" w14:textId="77777777" w:rsidR="00027807" w:rsidRDefault="00027807" w:rsidP="00DB3279">
            <w:pPr>
              <w:spacing w:after="0" w:line="240" w:lineRule="auto"/>
            </w:pPr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BFDC1AE" w14:textId="601E4DE1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0FC2852" w14:textId="77777777" w:rsidR="00027807" w:rsidRDefault="00027807" w:rsidP="00DB3279">
            <w:pPr>
              <w:spacing w:after="0" w:line="240" w:lineRule="auto"/>
            </w:pPr>
            <w:r>
              <w:t>Initial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4A3B225" w14:textId="0ED95733" w:rsidR="00027807" w:rsidRDefault="00722C74" w:rsidP="00DB3279">
            <w:pPr>
              <w:spacing w:after="0" w:line="240" w:lineRule="auto"/>
            </w:pPr>
            <w:r>
              <w:t>Gordon Neuls</w:t>
            </w:r>
          </w:p>
        </w:tc>
      </w:tr>
      <w:tr w:rsidR="004B00DF" w14:paraId="0C7810EB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FE33F36" w14:textId="44C69706" w:rsidR="004B00DF" w:rsidRDefault="004B00DF" w:rsidP="00DB3279">
            <w:pPr>
              <w:spacing w:after="0" w:line="240" w:lineRule="auto"/>
            </w:pPr>
            <w: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1BFCA867" w14:textId="11076B43" w:rsidR="004B00DF" w:rsidRDefault="004B00DF" w:rsidP="00DB3279">
            <w:pPr>
              <w:spacing w:after="0" w:line="240" w:lineRule="auto"/>
            </w:pPr>
            <w:r>
              <w:t>04/1</w:t>
            </w:r>
            <w:r w:rsidR="00B20BF3">
              <w:t>8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46D535B9" w14:textId="1867F556" w:rsidR="004B00DF" w:rsidRDefault="004B00DF" w:rsidP="00DB3279">
            <w:pPr>
              <w:spacing w:after="0" w:line="240" w:lineRule="auto"/>
            </w:pPr>
            <w:r>
              <w:t xml:space="preserve">Add BR for </w:t>
            </w:r>
            <w:r w:rsidR="0027136D">
              <w:t>Captcha and MFA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C7AC22C" w14:textId="7166BDC4" w:rsidR="0027136D" w:rsidRDefault="004B00DF" w:rsidP="00DB3279">
            <w:pPr>
              <w:spacing w:after="0" w:line="240" w:lineRule="auto"/>
            </w:pPr>
            <w:r>
              <w:t>Gordon Neuls</w:t>
            </w:r>
          </w:p>
        </w:tc>
      </w:tr>
    </w:tbl>
    <w:p w14:paraId="2BCCBF31" w14:textId="123BBC96" w:rsidR="004644E9" w:rsidRDefault="004644E9" w:rsidP="004644E9">
      <w:pPr>
        <w:pStyle w:val="Heading2"/>
        <w:rPr>
          <w:rFonts w:eastAsia="Times New Roman"/>
        </w:rPr>
      </w:pPr>
      <w:bookmarkStart w:id="766" w:name="_Toc227389823"/>
      <w:r>
        <w:rPr>
          <w:rFonts w:eastAsia="Times New Roman"/>
        </w:rPr>
        <w:t>1</w:t>
      </w:r>
      <w:r w:rsidR="003C27CF">
        <w:rPr>
          <w:rFonts w:eastAsia="Times New Roman"/>
        </w:rPr>
        <w:t>3</w:t>
      </w:r>
      <w:r>
        <w:rPr>
          <w:rFonts w:eastAsia="Times New Roman"/>
        </w:rPr>
        <w:t>.</w:t>
      </w:r>
      <w:r w:rsidR="00027807">
        <w:rPr>
          <w:rFonts w:eastAsia="Times New Roman"/>
        </w:rPr>
        <w:t xml:space="preserve"> Approval</w:t>
      </w:r>
      <w:bookmarkEnd w:id="766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5506"/>
        <w:gridCol w:w="2822"/>
      </w:tblGrid>
      <w:tr w:rsidR="00027807" w14:paraId="10FD2AB3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8EC8DC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BC9350" w14:textId="129E1F8C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6C3369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027807" w14:paraId="695D8E20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B500CB9" w14:textId="0B954314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90501A0" w14:textId="207FF8E8" w:rsidR="00027807" w:rsidRDefault="00027807" w:rsidP="00DB3279">
            <w:pPr>
              <w:spacing w:after="0" w:line="240" w:lineRule="auto"/>
            </w:pPr>
            <w:r>
              <w:t>Business System Analyst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1C5108" w14:textId="38BF4CA9" w:rsidR="00027807" w:rsidRDefault="00027807" w:rsidP="00DB3279">
            <w:pPr>
              <w:spacing w:after="0" w:line="240" w:lineRule="auto"/>
            </w:pPr>
            <w:r>
              <w:t>Gordon Neuls</w:t>
            </w:r>
          </w:p>
        </w:tc>
      </w:tr>
      <w:tr w:rsidR="00027807" w14:paraId="134E654C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06526F8" w14:textId="37BA3813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394E1D1" w14:textId="2A2C1223" w:rsidR="00027807" w:rsidRDefault="00027807" w:rsidP="00DB3279">
            <w:pPr>
              <w:spacing w:after="0" w:line="240" w:lineRule="auto"/>
            </w:pPr>
            <w:r>
              <w:t>Principle Software Engineer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31A7F428" w14:textId="53211978" w:rsidR="00027807" w:rsidRDefault="00027807" w:rsidP="00DB3279">
            <w:pPr>
              <w:spacing w:after="0" w:line="240" w:lineRule="auto"/>
            </w:pPr>
            <w:r>
              <w:t>Gordon Neuls</w:t>
            </w:r>
          </w:p>
        </w:tc>
      </w:tr>
    </w:tbl>
    <w:p w14:paraId="50ED8722" w14:textId="5D2DE1AD" w:rsidR="00327D95" w:rsidRDefault="00327D95" w:rsidP="003C27CF">
      <w:pPr>
        <w:pStyle w:val="Heading2"/>
        <w:rPr>
          <w:rFonts w:eastAsia="Times New Roman"/>
        </w:rPr>
      </w:pPr>
      <w:r>
        <w:rPr>
          <w:rFonts w:eastAsia="Times New Roman"/>
        </w:rPr>
        <w:br/>
      </w:r>
      <w:bookmarkStart w:id="767" w:name="_Toc227389824"/>
      <w:r w:rsidR="003C27CF">
        <w:rPr>
          <w:rFonts w:eastAsia="Times New Roman"/>
        </w:rPr>
        <w:t xml:space="preserve">14. </w:t>
      </w:r>
      <w:r>
        <w:rPr>
          <w:rFonts w:eastAsia="Times New Roman"/>
        </w:rPr>
        <w:t>Glossary of Terms</w:t>
      </w:r>
      <w:bookmarkEnd w:id="767"/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875"/>
        <w:gridCol w:w="7920"/>
      </w:tblGrid>
      <w:tr w:rsidR="00327D95" w:rsidRPr="003C27CF" w14:paraId="72967277" w14:textId="77777777" w:rsidTr="0082219A">
        <w:tc>
          <w:tcPr>
            <w:tcW w:w="2875" w:type="dxa"/>
            <w:tcBorders>
              <w:bottom w:val="single" w:sz="8" w:space="0" w:color="auto"/>
            </w:tcBorders>
          </w:tcPr>
          <w:p w14:paraId="1435D0BA" w14:textId="6903DA5D" w:rsidR="00327D95" w:rsidRPr="003C27CF" w:rsidRDefault="00327D95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7920" w:type="dxa"/>
            <w:tcBorders>
              <w:bottom w:val="single" w:sz="8" w:space="0" w:color="auto"/>
            </w:tcBorders>
          </w:tcPr>
          <w:p w14:paraId="1212B42A" w14:textId="119F62E6" w:rsidR="00327D95" w:rsidRPr="003C27CF" w:rsidRDefault="00327D95" w:rsidP="00327D95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327D95" w:rsidRPr="00A92E1F" w14:paraId="1F6FECF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0B23CD0" w14:textId="578FFF7B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Account Lockout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586521" w14:textId="77777777" w:rsidR="00327D95" w:rsidRP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 security control that temporarily disables a user account after repeated failed login attempts.</w:t>
            </w:r>
          </w:p>
          <w:p w14:paraId="1EC24F7B" w14:textId="212C88F8" w:rsidR="00327D95" w:rsidRPr="00A92E1F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Referenced in: “The system shall track failed login attempts and temporarily lock the account…” (BR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Login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14).</w:t>
            </w:r>
          </w:p>
        </w:tc>
      </w:tr>
      <w:tr w:rsidR="00327D95" w:rsidRPr="00A92E1F" w14:paraId="49A6F263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BC58508" w14:textId="1BE53DED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Activity Log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38D2A92" w14:textId="2E2D6061" w:rsidR="00327D95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 record of completed workouts, including sets, reps, duration, and performance notes. Used for reporting and historical review.</w:t>
            </w:r>
          </w:p>
        </w:tc>
      </w:tr>
      <w:tr w:rsidR="00327D95" w:rsidRPr="00A92E1F" w14:paraId="18AAB668" w14:textId="77777777" w:rsidTr="0082219A">
        <w:trPr>
          <w:trHeight w:val="28"/>
        </w:trPr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7B7179B" w14:textId="0F8592E3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Authenticated Page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ECD13B8" w14:textId="77777777" w:rsidR="00327D95" w:rsidRP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Any page that requires a valid session token to access.</w:t>
            </w:r>
          </w:p>
          <w:p w14:paraId="761181BA" w14:textId="6C7A3855" w:rsid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Referenced in: “The system shall restrict access to authenticated pages…” (BR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Login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12).</w:t>
            </w:r>
          </w:p>
        </w:tc>
      </w:tr>
      <w:tr w:rsidR="00327D95" w:rsidRPr="00A92E1F" w14:paraId="2DEF9800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865CE03" w14:textId="31AF4C82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Body Weight Entry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0DF70F2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user-submitted weight measurement stored chronologically for trend analysis.</w:t>
            </w:r>
          </w:p>
          <w:p w14:paraId="549D3463" w14:textId="56FCDDB6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WT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WT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6F15B57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ACF99FB" w14:textId="1D0735BE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Business Requirements Document (BRD)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952F88B" w14:textId="6E0FF60E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formal document defining the objectives, scope, functional requirements, non-functional requirements, and constraints of the NeuByte Fitness Tracking Application.</w:t>
            </w:r>
          </w:p>
        </w:tc>
      </w:tr>
      <w:tr w:rsidR="00327D95" w:rsidRPr="00A92E1F" w14:paraId="380B3CE0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F5FAD88" w14:textId="3A176D0A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Cloud Environment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CB87FC9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hosting platform (e.g., Azure) used to deploy the application and store user data.</w:t>
            </w:r>
          </w:p>
          <w:p w14:paraId="3490F4C7" w14:textId="1D0B011D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“The application will be deployed in a cloud environment (e.g., Azure).”</w:t>
            </w:r>
          </w:p>
        </w:tc>
      </w:tr>
      <w:tr w:rsidR="00327D95" w:rsidRPr="00A92E1F" w14:paraId="7923D165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969D828" w14:textId="269634E8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Concurrent Users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F4E0364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number of users accessing the system simultaneously.</w:t>
            </w:r>
          </w:p>
          <w:p w14:paraId="0C9632B4" w14:textId="2EE4DA49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NFR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PERF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04.</w:t>
            </w:r>
          </w:p>
        </w:tc>
      </w:tr>
      <w:tr w:rsidR="00327D95" w:rsidRPr="00A92E1F" w14:paraId="0AA28E74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3F7DF14" w14:textId="41A0FF6A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Cron Job / Scheduled Job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735EBC4" w14:textId="15B0AF81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server-side automated process that triggers system events such as inactivity reminders or periodic notifications</w:t>
            </w:r>
          </w:p>
        </w:tc>
      </w:tr>
      <w:tr w:rsidR="00327D95" w:rsidRPr="00A92E1F" w14:paraId="0CE3572B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10BB1DC" w14:textId="6387F32F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Dashboard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9ECE401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primary landing page after login, displaying user metrics, program progress, recent activity, and notifications.</w:t>
            </w:r>
          </w:p>
          <w:p w14:paraId="78B32D72" w14:textId="1FF3CBD0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15.</w:t>
            </w:r>
          </w:p>
        </w:tc>
      </w:tr>
      <w:tr w:rsidR="00327D95" w:rsidRPr="00A92E1F" w14:paraId="26C3464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829901" w14:textId="076B638E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Data Store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6A64D00" w14:textId="579389A2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persistent database</w:t>
            </w:r>
            <w:r>
              <w:rPr>
                <w:sz w:val="18"/>
                <w:szCs w:val="18"/>
              </w:rPr>
              <w:t>,</w:t>
            </w:r>
            <w:r w:rsidRPr="001C41AB">
              <w:rPr>
                <w:sz w:val="18"/>
                <w:szCs w:val="18"/>
              </w:rPr>
              <w:t xml:space="preserve"> used to store user accounts, workouts, weight entries, programs, and notifications.</w:t>
            </w:r>
          </w:p>
          <w:p w14:paraId="06347D9B" w14:textId="04E4C62E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327D95" w:rsidRPr="00A92E1F" w14:paraId="01AB69A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1E108EB" w14:textId="526BF350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Exercise Program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F2CDDA1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structured set of workouts defined by goals, duration, and included exercises.</w:t>
            </w:r>
          </w:p>
          <w:p w14:paraId="411FF29E" w14:textId="273F680B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EP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EP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72CB2D5C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3298C51" w14:textId="7EB6821C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Exercise Program Progress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52A7C8A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user’s current position within a selected program (e.g., week/day).</w:t>
            </w:r>
          </w:p>
          <w:p w14:paraId="5BF8CC87" w14:textId="29F8A595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1DC69FB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99BE66F" w14:textId="0611DE84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Failed Login Attempt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2639C8" w14:textId="56BF7DEC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An unsuccessful authentication attempt</w:t>
            </w:r>
            <w:r>
              <w:rPr>
                <w:sz w:val="18"/>
                <w:szCs w:val="18"/>
              </w:rPr>
              <w:t>(s)</w:t>
            </w:r>
            <w:r w:rsidRPr="001C41AB">
              <w:rPr>
                <w:sz w:val="18"/>
                <w:szCs w:val="18"/>
              </w:rPr>
              <w:t xml:space="preserve"> due to invalid credentials.</w:t>
            </w:r>
          </w:p>
          <w:p w14:paraId="0CE3E4A1" w14:textId="2E838805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Login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14.</w:t>
            </w:r>
          </w:p>
        </w:tc>
      </w:tr>
      <w:tr w:rsidR="00327D95" w:rsidRPr="00A92E1F" w14:paraId="169018F8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812051F" w14:textId="3EE96AC8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Fitness Report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CAF25A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summary of user activity and trends over weekly, monthly, or annual periods.</w:t>
            </w:r>
          </w:p>
          <w:p w14:paraId="265B45C3" w14:textId="28C06447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RP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RP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327D95" w:rsidRPr="00A92E1F" w14:paraId="1825657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BA71101" w14:textId="7426C05B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Hamburger Menu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EF6D54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collapsible navigation menu accessible from all authenticated pages.</w:t>
            </w:r>
          </w:p>
          <w:p w14:paraId="734423FC" w14:textId="204213C6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10.</w:t>
            </w:r>
          </w:p>
        </w:tc>
      </w:tr>
      <w:tr w:rsidR="00327D95" w:rsidRPr="00A92E1F" w14:paraId="7E71EA58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8AC11CF" w14:textId="05AA8E67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Historical Data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C33E8AC" w14:textId="1DFE9DA7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Past workout logs, weight entries, or performance metrics used for reporting and trend analysis.</w:t>
            </w:r>
          </w:p>
        </w:tc>
      </w:tr>
    </w:tbl>
    <w:p w14:paraId="449BF1C1" w14:textId="77777777" w:rsidR="001C41AB" w:rsidRDefault="001C41AB" w:rsidP="003C27CF">
      <w:pPr>
        <w:pStyle w:val="Heading2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149"/>
      </w:tblGrid>
      <w:tr w:rsidR="001C41AB" w:rsidRPr="003C27CF" w14:paraId="328A92AC" w14:textId="77777777" w:rsidTr="008F201A">
        <w:tc>
          <w:tcPr>
            <w:tcW w:w="2875" w:type="dxa"/>
            <w:tcBorders>
              <w:bottom w:val="single" w:sz="8" w:space="0" w:color="auto"/>
            </w:tcBorders>
          </w:tcPr>
          <w:p w14:paraId="00EE250A" w14:textId="77777777" w:rsidR="001C41AB" w:rsidRPr="003C27CF" w:rsidRDefault="001C41AB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7149" w:type="dxa"/>
            <w:tcBorders>
              <w:bottom w:val="single" w:sz="8" w:space="0" w:color="auto"/>
            </w:tcBorders>
          </w:tcPr>
          <w:p w14:paraId="4B0FA71B" w14:textId="77777777" w:rsidR="001C41AB" w:rsidRPr="003C27CF" w:rsidRDefault="001C41AB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1C41AB" w:rsidRPr="00A92E1F" w14:paraId="46F9D63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929A9F4" w14:textId="2B1E2B97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Last Login Timestamp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63E9AAD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date and time of the user’s most recent successful login.</w:t>
            </w:r>
          </w:p>
          <w:p w14:paraId="55D77D96" w14:textId="6AC0B829" w:rsidR="001C41AB" w:rsidRPr="00A92E1F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03.</w:t>
            </w:r>
          </w:p>
        </w:tc>
      </w:tr>
      <w:tr w:rsidR="001C41AB" w:rsidRPr="00A92E1F" w14:paraId="24FF59A8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99B8C9D" w14:textId="1885A858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Log Workout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B2E059B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process of recording exercise metrics for a given day’s workout.</w:t>
            </w:r>
          </w:p>
          <w:p w14:paraId="5F6E4950" w14:textId="6F99D2B6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LW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LW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1C41AB" w:rsidRPr="00A92E1F" w14:paraId="6451EA16" w14:textId="77777777" w:rsidTr="008F201A">
        <w:trPr>
          <w:trHeight w:val="28"/>
        </w:trPr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1F4277" w14:textId="1A8361F7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Navigation Panel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880F6FE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slide-out or collapsible menu containing primary and secondary navigation items.</w:t>
            </w:r>
          </w:p>
          <w:p w14:paraId="3F6A191B" w14:textId="769036F3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02.</w:t>
            </w:r>
          </w:p>
        </w:tc>
      </w:tr>
      <w:tr w:rsidR="001C41AB" w:rsidRPr="00A92E1F" w14:paraId="0200CDAD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58E408F" w14:textId="70E79E4C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5097D7F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system-generated message related to user activity, program status, or account events.</w:t>
            </w:r>
          </w:p>
          <w:p w14:paraId="5D899408" w14:textId="28203AA5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07.</w:t>
            </w:r>
          </w:p>
        </w:tc>
      </w:tr>
      <w:tr w:rsidR="001C41AB" w:rsidRPr="00A92E1F" w14:paraId="7D7AC617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DF265C" w14:textId="49D16EA1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 Badge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4C40F67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numeric indicator showing the count of unread notifications.</w:t>
            </w:r>
          </w:p>
          <w:p w14:paraId="52CF8053" w14:textId="608FBB35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02.</w:t>
            </w:r>
          </w:p>
        </w:tc>
      </w:tr>
      <w:tr w:rsidR="001C41AB" w:rsidRPr="00A92E1F" w14:paraId="0B797DA9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A0E6DAB" w14:textId="1866F781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 List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1A89AB3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page or panel displaying all read and unread notifications.</w:t>
            </w:r>
          </w:p>
          <w:p w14:paraId="704112C2" w14:textId="5C439367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03.</w:t>
            </w:r>
          </w:p>
        </w:tc>
      </w:tr>
      <w:tr w:rsidR="001C41AB" w:rsidRPr="00A92E1F" w14:paraId="74974030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ED6867F" w14:textId="1045A6FA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Program Metadata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1D7ACC6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Descriptive information about an exercise program, including goals, duration, and included exercises.</w:t>
            </w:r>
          </w:p>
          <w:p w14:paraId="763BF0F1" w14:textId="0A0C0392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 xml:space="preserve">Referenced in: Scope </w:t>
            </w:r>
            <w:r w:rsidRPr="001C41AB">
              <w:rPr>
                <w:rFonts w:ascii="Arial" w:hAnsi="Arial" w:cs="Arial"/>
                <w:sz w:val="18"/>
                <w:szCs w:val="18"/>
              </w:rPr>
              <w:t>→</w:t>
            </w:r>
            <w:r w:rsidRPr="001C41AB">
              <w:rPr>
                <w:sz w:val="18"/>
                <w:szCs w:val="18"/>
              </w:rPr>
              <w:t xml:space="preserve"> Exercise Program Management.</w:t>
            </w:r>
          </w:p>
        </w:tc>
      </w:tr>
      <w:tr w:rsidR="001C41AB" w:rsidRPr="00A92E1F" w14:paraId="7B8E8751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9866E57" w14:textId="1650DDC0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Progress Summary Cards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542061F" w14:textId="6AD2E4C2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 xml:space="preserve">Dashboard UI components </w:t>
            </w:r>
            <w:r w:rsidR="00AB3BE2">
              <w:rPr>
                <w:sz w:val="18"/>
                <w:szCs w:val="18"/>
              </w:rPr>
              <w:t>that represent</w:t>
            </w:r>
            <w:r w:rsidRPr="00A40377">
              <w:rPr>
                <w:sz w:val="18"/>
                <w:szCs w:val="18"/>
              </w:rPr>
              <w:t xml:space="preserve"> weekly, monthly, or streak-based metrics.</w:t>
            </w:r>
          </w:p>
          <w:p w14:paraId="6543F803" w14:textId="70F1889C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12.</w:t>
            </w:r>
          </w:p>
        </w:tc>
      </w:tr>
      <w:tr w:rsidR="001C41AB" w:rsidRPr="00A92E1F" w14:paraId="7F990742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5EA34C6" w14:textId="257B0DB4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Read Flag (Notification)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E9CCB83" w14:textId="627AFB9E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 xml:space="preserve">A stored boolean value indicating whether </w:t>
            </w:r>
            <w:r w:rsidR="00AB3BE2" w:rsidRPr="00A40377">
              <w:rPr>
                <w:sz w:val="18"/>
                <w:szCs w:val="18"/>
              </w:rPr>
              <w:t>the user has viewed a notification</w:t>
            </w:r>
            <w:r w:rsidRPr="00A40377">
              <w:rPr>
                <w:sz w:val="18"/>
                <w:szCs w:val="18"/>
              </w:rPr>
              <w:t>.</w:t>
            </w:r>
          </w:p>
          <w:p w14:paraId="40CFD130" w14:textId="3038186A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04 and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05.</w:t>
            </w:r>
          </w:p>
        </w:tc>
      </w:tr>
      <w:tr w:rsidR="001C41AB" w:rsidRPr="00A92E1F" w14:paraId="36B0A73E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CB8739A" w14:textId="666916B5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Reports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AFEE45A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Visual and tabular summaries of user performance, trends, and historical data.</w:t>
            </w:r>
          </w:p>
          <w:p w14:paraId="604AF548" w14:textId="1F8B582B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RP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01 through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RP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06.</w:t>
            </w:r>
          </w:p>
        </w:tc>
      </w:tr>
      <w:tr w:rsidR="001C41AB" w:rsidRPr="00A92E1F" w14:paraId="2726D8F4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20CD86E" w14:textId="254C45B8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Session Token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C1F6E35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A secure identifier stored in an HTTP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only cookie to maintain user authentication.</w:t>
            </w:r>
          </w:p>
          <w:p w14:paraId="3DA612AA" w14:textId="7CD399E7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Login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08 and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Login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09.</w:t>
            </w:r>
          </w:p>
        </w:tc>
      </w:tr>
      <w:tr w:rsidR="001C41AB" w:rsidRPr="00A92E1F" w14:paraId="76E39EBA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85DD046" w14:textId="66086B25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Streak-Based Metrics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5BD121F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Performance indicators showing consecutive days or weeks of completed workouts.</w:t>
            </w:r>
          </w:p>
          <w:p w14:paraId="7BAEAB03" w14:textId="516D0D12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12.</w:t>
            </w:r>
          </w:p>
        </w:tc>
      </w:tr>
      <w:tr w:rsidR="001C41AB" w:rsidRPr="00A92E1F" w14:paraId="74B94C46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54D4387" w14:textId="6CD76AF3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Trend Visualization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7C053B9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Graphical representation of weight or performance changes over time.</w:t>
            </w:r>
          </w:p>
          <w:p w14:paraId="1C7FFA7D" w14:textId="6858AB95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WT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04.</w:t>
            </w:r>
          </w:p>
        </w:tc>
      </w:tr>
      <w:tr w:rsidR="001C41AB" w:rsidRPr="00A92E1F" w14:paraId="169A50E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3B0027C" w14:textId="1D3B10E2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Unread Notification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2961089" w14:textId="43A27E95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A notification that has not yet marked as read and contributes to the unread count.</w:t>
            </w:r>
          </w:p>
          <w:p w14:paraId="6CEB3698" w14:textId="0205404C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02.</w:t>
            </w:r>
          </w:p>
        </w:tc>
      </w:tr>
      <w:tr w:rsidR="001C41AB" w:rsidRPr="00A92E1F" w14:paraId="21D55CF8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91E156B" w14:textId="7D38711B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User Profile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50A290A" w14:textId="2FCD4895" w:rsidR="001C41AB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Basic account information such as email and weight history.</w:t>
            </w:r>
          </w:p>
        </w:tc>
      </w:tr>
      <w:tr w:rsidR="001C41AB" w:rsidRPr="00A92E1F" w14:paraId="5CC1524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15C6525" w14:textId="13B247B0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Weight Trend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A0C568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The calculated direction of weight change (increase, decrease, no change).</w:t>
            </w:r>
          </w:p>
          <w:p w14:paraId="20A1081F" w14:textId="61C23179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07.</w:t>
            </w:r>
          </w:p>
        </w:tc>
      </w:tr>
      <w:tr w:rsidR="00A40377" w:rsidRPr="00A92E1F" w14:paraId="691D5E5A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B2324F4" w14:textId="581E9515" w:rsidR="00A40377" w:rsidRPr="00A40377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Workout Summary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8A62FE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A dashboard preview of the exercises scheduled for the current day.</w:t>
            </w:r>
          </w:p>
          <w:p w14:paraId="2E4D5E09" w14:textId="07049C9E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08.</w:t>
            </w:r>
          </w:p>
        </w:tc>
      </w:tr>
    </w:tbl>
    <w:p w14:paraId="4E6CA919" w14:textId="2D965D85" w:rsidR="004644E9" w:rsidRDefault="00327D95" w:rsidP="003C27CF">
      <w:pPr>
        <w:pStyle w:val="Heading2"/>
        <w:rPr>
          <w:rFonts w:eastAsia="Times New Roman"/>
        </w:rPr>
      </w:pPr>
      <w:r>
        <w:rPr>
          <w:rFonts w:eastAsia="Times New Roman"/>
        </w:rPr>
        <w:br/>
      </w:r>
      <w:bookmarkStart w:id="768" w:name="_Toc227389825"/>
      <w:r>
        <w:rPr>
          <w:rFonts w:eastAsia="Times New Roman"/>
        </w:rPr>
        <w:t xml:space="preserve">15. </w:t>
      </w:r>
      <w:r w:rsidR="003C27CF">
        <w:rPr>
          <w:rFonts w:eastAsia="Times New Roman"/>
        </w:rPr>
        <w:t xml:space="preserve">Appendix </w:t>
      </w:r>
      <w:r>
        <w:rPr>
          <w:rFonts w:eastAsia="Times New Roman"/>
        </w:rPr>
        <w:t>B: Document Cross Reference</w:t>
      </w:r>
      <w:bookmarkEnd w:id="768"/>
    </w:p>
    <w:p w14:paraId="6A6207BF" w14:textId="4890F1AC" w:rsidR="00906BF3" w:rsidRPr="00906BF3" w:rsidRDefault="00906BF3" w:rsidP="00906BF3">
      <w:r>
        <w:t>See Traceability Matrix Excel Spreadsheet</w:t>
      </w:r>
      <w:r w:rsidR="000C25B8">
        <w:t xml:space="preserve"> </w:t>
      </w:r>
      <w:hyperlink r:id="rId8" w:history="1">
        <w:r w:rsidR="000C25B8" w:rsidRPr="000C25B8">
          <w:rPr>
            <w:rStyle w:val="Hyperlink"/>
          </w:rPr>
          <w:t>..\RTM\NeuByteFitnessAppRequirementTracabilityMatrix.xlsx</w:t>
        </w:r>
      </w:hyperlink>
    </w:p>
    <w:sectPr w:rsidR="00906BF3" w:rsidRPr="00906BF3" w:rsidSect="003C27CF">
      <w:headerReference w:type="default" r:id="rId9"/>
      <w:footerReference w:type="default" r:id="rId10"/>
      <w:pgSz w:w="12240" w:h="15840" w:code="1"/>
      <w:pgMar w:top="36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E6CD" w14:textId="77777777" w:rsidR="009938A3" w:rsidRDefault="009938A3" w:rsidP="000B765E">
      <w:pPr>
        <w:spacing w:after="0" w:line="240" w:lineRule="auto"/>
      </w:pPr>
      <w:r>
        <w:separator/>
      </w:r>
    </w:p>
  </w:endnote>
  <w:endnote w:type="continuationSeparator" w:id="0">
    <w:p w14:paraId="6B177737" w14:textId="77777777" w:rsidR="009938A3" w:rsidRDefault="009938A3" w:rsidP="000B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EBCD" w14:textId="77777777" w:rsidR="004512E4" w:rsidRDefault="004512E4" w:rsidP="004512E4">
    <w:pPr>
      <w:pStyle w:val="Footer"/>
      <w:tabs>
        <w:tab w:val="clear" w:pos="9360"/>
        <w:tab w:val="right" w:pos="10350"/>
      </w:tabs>
      <w:rPr>
        <w:rFonts w:ascii="Courier New" w:hAnsi="Courier New" w:cs="Courier New"/>
        <w:color w:val="404040" w:themeColor="text1" w:themeTint="BF"/>
        <w:sz w:val="16"/>
        <w:szCs w:val="16"/>
      </w:rPr>
    </w:pPr>
  </w:p>
  <w:p w14:paraId="4117F9E4" w14:textId="77777777" w:rsidR="000B765E" w:rsidRPr="004644E9" w:rsidRDefault="004512E4" w:rsidP="004512E4">
    <w:pPr>
      <w:pStyle w:val="Footer"/>
      <w:tabs>
        <w:tab w:val="clear" w:pos="9360"/>
        <w:tab w:val="left" w:pos="540"/>
        <w:tab w:val="right" w:pos="10800"/>
      </w:tabs>
      <w:ind w:firstLine="540"/>
      <w:rPr>
        <w:rFonts w:ascii="Cascadia Mono Light" w:hAnsi="Cascadia Mono Light" w:cs="Courier New"/>
        <w:color w:val="404040" w:themeColor="text1" w:themeTint="BF"/>
        <w:sz w:val="16"/>
        <w:szCs w:val="16"/>
      </w:rPr>
    </w:pPr>
    <w:r w:rsidRPr="004644E9">
      <w:rPr>
        <w:rFonts w:ascii="Cascadia Mono Light" w:hAnsi="Cascadia Mono Light" w:cs="Courier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3A378E46" wp14:editId="0059DC7D">
              <wp:simplePos x="0" y="0"/>
              <wp:positionH relativeFrom="column">
                <wp:posOffset>342900</wp:posOffset>
              </wp:positionH>
              <wp:positionV relativeFrom="paragraph">
                <wp:posOffset>-56515</wp:posOffset>
              </wp:positionV>
              <wp:extent cx="65341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1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2FB87F" id="Straight Connector 2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-4.45pt" to="541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" strokecolor="#4579b8 [3044]"/>
          </w:pict>
        </mc:Fallback>
      </mc:AlternateConten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© 20</w:t>
    </w:r>
    <w:r w:rsid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26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 xml:space="preserve"> N</w:t>
    </w:r>
    <w:r w:rsid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eu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Byte Technologies, All Rights Reserved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ab/>
    </w:r>
    <w:r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 xml:space="preserve"> Page </w: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begin"/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instrText xml:space="preserve">page </w:instrTex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separate"/>
    </w:r>
    <w:r w:rsidR="00711407" w:rsidRPr="004644E9">
      <w:rPr>
        <w:rStyle w:val="PageNumber"/>
        <w:rFonts w:ascii="Cascadia Mono Light" w:hAnsi="Cascadia Mono Light" w:cs="Courier New"/>
        <w:noProof/>
        <w:color w:val="404040" w:themeColor="text1" w:themeTint="BF"/>
        <w:sz w:val="16"/>
        <w:szCs w:val="16"/>
      </w:rPr>
      <w:t>1</w: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C865" w14:textId="77777777" w:rsidR="009938A3" w:rsidRDefault="009938A3" w:rsidP="000B765E">
      <w:pPr>
        <w:spacing w:after="0" w:line="240" w:lineRule="auto"/>
      </w:pPr>
      <w:r>
        <w:separator/>
      </w:r>
    </w:p>
  </w:footnote>
  <w:footnote w:type="continuationSeparator" w:id="0">
    <w:p w14:paraId="6FEDC320" w14:textId="77777777" w:rsidR="009938A3" w:rsidRDefault="009938A3" w:rsidP="000B7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762C0" w14:textId="77777777" w:rsidR="00711407" w:rsidRDefault="000B765E" w:rsidP="0052406C">
    <w:pPr>
      <w:pStyle w:val="Header"/>
      <w:tabs>
        <w:tab w:val="clear" w:pos="9360"/>
        <w:tab w:val="right" w:pos="11070"/>
      </w:tabs>
    </w:pPr>
    <w:r>
      <w:rPr>
        <w:noProof/>
      </w:rPr>
      <w:drawing>
        <wp:anchor distT="0" distB="0" distL="114300" distR="114300" simplePos="0" relativeHeight="251689472" behindDoc="0" locked="0" layoutInCell="1" allowOverlap="1" wp14:anchorId="6D5D51BA" wp14:editId="1F36C6FA">
          <wp:simplePos x="0" y="0"/>
          <wp:positionH relativeFrom="column">
            <wp:posOffset>46899</wp:posOffset>
          </wp:positionH>
          <wp:positionV relativeFrom="paragraph">
            <wp:posOffset>74930</wp:posOffset>
          </wp:positionV>
          <wp:extent cx="1219200" cy="13239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ByteTechnologies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406C">
      <w:tab/>
    </w:r>
    <w:r w:rsidR="0052406C">
      <w:tab/>
    </w:r>
  </w:p>
  <w:p w14:paraId="725408E2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1CE5BB97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345A6281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0A81AFC1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2C403E21" w14:textId="77777777" w:rsidR="000B765E" w:rsidRPr="004644E9" w:rsidRDefault="00711407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>
      <w:tab/>
    </w:r>
    <w:r>
      <w:tab/>
    </w:r>
    <w:r w:rsidR="0052406C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NeuByte Technologies</w:t>
    </w:r>
  </w:p>
  <w:p w14:paraId="379C489D" w14:textId="77777777" w:rsidR="0052406C" w:rsidRPr="004644E9" w:rsidRDefault="0052406C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4561 John Adams Pkwy STE 200</w:t>
    </w:r>
  </w:p>
  <w:p w14:paraId="019A7399" w14:textId="77777777" w:rsidR="00711407" w:rsidRPr="004644E9" w:rsidRDefault="00711407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Ammon</w:t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 xml:space="preserve">, </w:t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ID</w:t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 xml:space="preserve"> </w:t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83406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B03"/>
    <w:multiLevelType w:val="multilevel"/>
    <w:tmpl w:val="DD8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3D2"/>
    <w:multiLevelType w:val="hybridMultilevel"/>
    <w:tmpl w:val="5838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B561C"/>
    <w:multiLevelType w:val="hybridMultilevel"/>
    <w:tmpl w:val="70A8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802D9"/>
    <w:multiLevelType w:val="multilevel"/>
    <w:tmpl w:val="0140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42AB5"/>
    <w:multiLevelType w:val="hybridMultilevel"/>
    <w:tmpl w:val="2582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6027"/>
    <w:multiLevelType w:val="multilevel"/>
    <w:tmpl w:val="0C5A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30E9C"/>
    <w:multiLevelType w:val="hybridMultilevel"/>
    <w:tmpl w:val="32F6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A40CA"/>
    <w:multiLevelType w:val="hybridMultilevel"/>
    <w:tmpl w:val="AC90A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5127"/>
    <w:multiLevelType w:val="hybridMultilevel"/>
    <w:tmpl w:val="2132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04A91"/>
    <w:multiLevelType w:val="hybridMultilevel"/>
    <w:tmpl w:val="C9FA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B08F8"/>
    <w:multiLevelType w:val="hybridMultilevel"/>
    <w:tmpl w:val="9CF4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60F24"/>
    <w:multiLevelType w:val="hybridMultilevel"/>
    <w:tmpl w:val="F83C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6535C"/>
    <w:multiLevelType w:val="multilevel"/>
    <w:tmpl w:val="658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04FCF"/>
    <w:multiLevelType w:val="hybridMultilevel"/>
    <w:tmpl w:val="F2B6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16CB8"/>
    <w:multiLevelType w:val="hybridMultilevel"/>
    <w:tmpl w:val="340AC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B45DE"/>
    <w:multiLevelType w:val="multilevel"/>
    <w:tmpl w:val="3A8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77C50"/>
    <w:multiLevelType w:val="hybridMultilevel"/>
    <w:tmpl w:val="A316F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20159"/>
    <w:multiLevelType w:val="hybridMultilevel"/>
    <w:tmpl w:val="D542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E0D51"/>
    <w:multiLevelType w:val="hybridMultilevel"/>
    <w:tmpl w:val="3102A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46D19"/>
    <w:multiLevelType w:val="hybridMultilevel"/>
    <w:tmpl w:val="6E06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F07D0"/>
    <w:multiLevelType w:val="multilevel"/>
    <w:tmpl w:val="F20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14500"/>
    <w:multiLevelType w:val="hybridMultilevel"/>
    <w:tmpl w:val="84FC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E500C"/>
    <w:multiLevelType w:val="hybridMultilevel"/>
    <w:tmpl w:val="44C6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E4160"/>
    <w:multiLevelType w:val="hybridMultilevel"/>
    <w:tmpl w:val="8B56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076A1"/>
    <w:multiLevelType w:val="hybridMultilevel"/>
    <w:tmpl w:val="C656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F5E67"/>
    <w:multiLevelType w:val="hybridMultilevel"/>
    <w:tmpl w:val="DF92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85652"/>
    <w:multiLevelType w:val="hybridMultilevel"/>
    <w:tmpl w:val="C46C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D1478"/>
    <w:multiLevelType w:val="hybridMultilevel"/>
    <w:tmpl w:val="E710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73F30"/>
    <w:multiLevelType w:val="hybridMultilevel"/>
    <w:tmpl w:val="C098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B1C86"/>
    <w:multiLevelType w:val="hybridMultilevel"/>
    <w:tmpl w:val="F1E4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4726E"/>
    <w:multiLevelType w:val="hybridMultilevel"/>
    <w:tmpl w:val="8FD6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64148"/>
    <w:multiLevelType w:val="hybridMultilevel"/>
    <w:tmpl w:val="6688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35570"/>
    <w:multiLevelType w:val="hybridMultilevel"/>
    <w:tmpl w:val="C01E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75116"/>
    <w:multiLevelType w:val="hybridMultilevel"/>
    <w:tmpl w:val="DE5E7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C245B"/>
    <w:multiLevelType w:val="hybridMultilevel"/>
    <w:tmpl w:val="CCE2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3F2F8B"/>
    <w:multiLevelType w:val="hybridMultilevel"/>
    <w:tmpl w:val="5484C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09779">
    <w:abstractNumId w:val="12"/>
  </w:num>
  <w:num w:numId="2" w16cid:durableId="1788115819">
    <w:abstractNumId w:val="3"/>
  </w:num>
  <w:num w:numId="3" w16cid:durableId="793793977">
    <w:abstractNumId w:val="15"/>
  </w:num>
  <w:num w:numId="4" w16cid:durableId="1424377085">
    <w:abstractNumId w:val="20"/>
  </w:num>
  <w:num w:numId="5" w16cid:durableId="946814218">
    <w:abstractNumId w:val="5"/>
  </w:num>
  <w:num w:numId="6" w16cid:durableId="226453047">
    <w:abstractNumId w:val="0"/>
  </w:num>
  <w:num w:numId="7" w16cid:durableId="1102190672">
    <w:abstractNumId w:val="35"/>
  </w:num>
  <w:num w:numId="8" w16cid:durableId="1684942703">
    <w:abstractNumId w:val="32"/>
  </w:num>
  <w:num w:numId="9" w16cid:durableId="286207778">
    <w:abstractNumId w:val="25"/>
  </w:num>
  <w:num w:numId="10" w16cid:durableId="637415141">
    <w:abstractNumId w:val="24"/>
  </w:num>
  <w:num w:numId="11" w16cid:durableId="1115292306">
    <w:abstractNumId w:val="17"/>
  </w:num>
  <w:num w:numId="12" w16cid:durableId="632367824">
    <w:abstractNumId w:val="4"/>
  </w:num>
  <w:num w:numId="13" w16cid:durableId="789975590">
    <w:abstractNumId w:val="29"/>
  </w:num>
  <w:num w:numId="14" w16cid:durableId="238906479">
    <w:abstractNumId w:val="6"/>
  </w:num>
  <w:num w:numId="15" w16cid:durableId="393310631">
    <w:abstractNumId w:val="33"/>
  </w:num>
  <w:num w:numId="16" w16cid:durableId="1296330423">
    <w:abstractNumId w:val="14"/>
  </w:num>
  <w:num w:numId="17" w16cid:durableId="2101636164">
    <w:abstractNumId w:val="11"/>
  </w:num>
  <w:num w:numId="18" w16cid:durableId="1780686771">
    <w:abstractNumId w:val="22"/>
  </w:num>
  <w:num w:numId="19" w16cid:durableId="233471387">
    <w:abstractNumId w:val="31"/>
  </w:num>
  <w:num w:numId="20" w16cid:durableId="1652517530">
    <w:abstractNumId w:val="30"/>
  </w:num>
  <w:num w:numId="21" w16cid:durableId="1133979918">
    <w:abstractNumId w:val="10"/>
  </w:num>
  <w:num w:numId="22" w16cid:durableId="852181818">
    <w:abstractNumId w:val="16"/>
  </w:num>
  <w:num w:numId="23" w16cid:durableId="1685668120">
    <w:abstractNumId w:val="1"/>
  </w:num>
  <w:num w:numId="24" w16cid:durableId="1400520312">
    <w:abstractNumId w:val="19"/>
  </w:num>
  <w:num w:numId="25" w16cid:durableId="1354183848">
    <w:abstractNumId w:val="18"/>
  </w:num>
  <w:num w:numId="26" w16cid:durableId="85855767">
    <w:abstractNumId w:val="9"/>
  </w:num>
  <w:num w:numId="27" w16cid:durableId="1207522174">
    <w:abstractNumId w:val="23"/>
  </w:num>
  <w:num w:numId="28" w16cid:durableId="303589276">
    <w:abstractNumId w:val="2"/>
  </w:num>
  <w:num w:numId="29" w16cid:durableId="74401353">
    <w:abstractNumId w:val="7"/>
  </w:num>
  <w:num w:numId="30" w16cid:durableId="1368989202">
    <w:abstractNumId w:val="27"/>
  </w:num>
  <w:num w:numId="31" w16cid:durableId="2025088791">
    <w:abstractNumId w:val="8"/>
  </w:num>
  <w:num w:numId="32" w16cid:durableId="2018145657">
    <w:abstractNumId w:val="34"/>
  </w:num>
  <w:num w:numId="33" w16cid:durableId="1532575625">
    <w:abstractNumId w:val="13"/>
  </w:num>
  <w:num w:numId="34" w16cid:durableId="1647398435">
    <w:abstractNumId w:val="26"/>
  </w:num>
  <w:num w:numId="35" w16cid:durableId="1120228169">
    <w:abstractNumId w:val="21"/>
  </w:num>
  <w:num w:numId="36" w16cid:durableId="12547763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F8"/>
    <w:rsid w:val="0000048D"/>
    <w:rsid w:val="00003920"/>
    <w:rsid w:val="0001350A"/>
    <w:rsid w:val="00027807"/>
    <w:rsid w:val="00055D84"/>
    <w:rsid w:val="000612AF"/>
    <w:rsid w:val="00081247"/>
    <w:rsid w:val="00085714"/>
    <w:rsid w:val="000A260D"/>
    <w:rsid w:val="000B765E"/>
    <w:rsid w:val="000C25B8"/>
    <w:rsid w:val="001146FA"/>
    <w:rsid w:val="0013381D"/>
    <w:rsid w:val="00137580"/>
    <w:rsid w:val="001655F5"/>
    <w:rsid w:val="001939E5"/>
    <w:rsid w:val="001A0E9F"/>
    <w:rsid w:val="001A2B68"/>
    <w:rsid w:val="001B37E3"/>
    <w:rsid w:val="001B57FA"/>
    <w:rsid w:val="001C41AB"/>
    <w:rsid w:val="0020069A"/>
    <w:rsid w:val="00203275"/>
    <w:rsid w:val="00241709"/>
    <w:rsid w:val="0027136D"/>
    <w:rsid w:val="002918F8"/>
    <w:rsid w:val="00297FC9"/>
    <w:rsid w:val="002A0B66"/>
    <w:rsid w:val="00322402"/>
    <w:rsid w:val="00327D95"/>
    <w:rsid w:val="0033469C"/>
    <w:rsid w:val="00367144"/>
    <w:rsid w:val="00372A12"/>
    <w:rsid w:val="0038445D"/>
    <w:rsid w:val="003A7C38"/>
    <w:rsid w:val="003C27CF"/>
    <w:rsid w:val="003E77A6"/>
    <w:rsid w:val="003F398B"/>
    <w:rsid w:val="00421B8C"/>
    <w:rsid w:val="00440197"/>
    <w:rsid w:val="004512E4"/>
    <w:rsid w:val="004644E9"/>
    <w:rsid w:val="0046618E"/>
    <w:rsid w:val="0048566F"/>
    <w:rsid w:val="0049205F"/>
    <w:rsid w:val="004B00DF"/>
    <w:rsid w:val="004C6EA4"/>
    <w:rsid w:val="004D77A2"/>
    <w:rsid w:val="00502237"/>
    <w:rsid w:val="0051683D"/>
    <w:rsid w:val="0052406C"/>
    <w:rsid w:val="00562AEC"/>
    <w:rsid w:val="005A3374"/>
    <w:rsid w:val="00625BF4"/>
    <w:rsid w:val="0064688C"/>
    <w:rsid w:val="00665A20"/>
    <w:rsid w:val="006C2311"/>
    <w:rsid w:val="00701B18"/>
    <w:rsid w:val="0070453C"/>
    <w:rsid w:val="00710D8B"/>
    <w:rsid w:val="00711386"/>
    <w:rsid w:val="00711407"/>
    <w:rsid w:val="007145FF"/>
    <w:rsid w:val="00722C74"/>
    <w:rsid w:val="00731DE5"/>
    <w:rsid w:val="00761849"/>
    <w:rsid w:val="00765FDA"/>
    <w:rsid w:val="007E3B14"/>
    <w:rsid w:val="007F055B"/>
    <w:rsid w:val="0081089C"/>
    <w:rsid w:val="0082219A"/>
    <w:rsid w:val="008305A9"/>
    <w:rsid w:val="0087684C"/>
    <w:rsid w:val="008868A2"/>
    <w:rsid w:val="00886A9F"/>
    <w:rsid w:val="008900BA"/>
    <w:rsid w:val="008F4397"/>
    <w:rsid w:val="008F6163"/>
    <w:rsid w:val="0090385F"/>
    <w:rsid w:val="00906BF3"/>
    <w:rsid w:val="0096588A"/>
    <w:rsid w:val="00966E35"/>
    <w:rsid w:val="009938A3"/>
    <w:rsid w:val="00994ECA"/>
    <w:rsid w:val="00996790"/>
    <w:rsid w:val="009C72EB"/>
    <w:rsid w:val="00A13B46"/>
    <w:rsid w:val="00A32DA0"/>
    <w:rsid w:val="00A40377"/>
    <w:rsid w:val="00A46A94"/>
    <w:rsid w:val="00A46CEA"/>
    <w:rsid w:val="00A65A7C"/>
    <w:rsid w:val="00A77365"/>
    <w:rsid w:val="00A77BA3"/>
    <w:rsid w:val="00A77BCD"/>
    <w:rsid w:val="00A86530"/>
    <w:rsid w:val="00A92E1F"/>
    <w:rsid w:val="00AA122A"/>
    <w:rsid w:val="00AB111A"/>
    <w:rsid w:val="00AB3BE2"/>
    <w:rsid w:val="00AD1983"/>
    <w:rsid w:val="00B20BF3"/>
    <w:rsid w:val="00B23AFC"/>
    <w:rsid w:val="00B303A0"/>
    <w:rsid w:val="00B36B35"/>
    <w:rsid w:val="00B710EB"/>
    <w:rsid w:val="00B71F72"/>
    <w:rsid w:val="00B7713F"/>
    <w:rsid w:val="00B80DE0"/>
    <w:rsid w:val="00B97BB6"/>
    <w:rsid w:val="00BD0440"/>
    <w:rsid w:val="00BD1094"/>
    <w:rsid w:val="00BD5E7D"/>
    <w:rsid w:val="00BE023E"/>
    <w:rsid w:val="00C071FF"/>
    <w:rsid w:val="00C225FE"/>
    <w:rsid w:val="00CA7E27"/>
    <w:rsid w:val="00CB5E15"/>
    <w:rsid w:val="00CC26EF"/>
    <w:rsid w:val="00CD3996"/>
    <w:rsid w:val="00D00362"/>
    <w:rsid w:val="00D236CD"/>
    <w:rsid w:val="00D34FD6"/>
    <w:rsid w:val="00D5108D"/>
    <w:rsid w:val="00D76F29"/>
    <w:rsid w:val="00D80DE6"/>
    <w:rsid w:val="00DA0DE5"/>
    <w:rsid w:val="00DA3E84"/>
    <w:rsid w:val="00DA6C65"/>
    <w:rsid w:val="00DA73B8"/>
    <w:rsid w:val="00DB3279"/>
    <w:rsid w:val="00DD5B9F"/>
    <w:rsid w:val="00DD66AB"/>
    <w:rsid w:val="00DE7496"/>
    <w:rsid w:val="00E250CE"/>
    <w:rsid w:val="00E26071"/>
    <w:rsid w:val="00E428EA"/>
    <w:rsid w:val="00E47E6E"/>
    <w:rsid w:val="00E72045"/>
    <w:rsid w:val="00E91F8F"/>
    <w:rsid w:val="00EA7FFE"/>
    <w:rsid w:val="00EC04C6"/>
    <w:rsid w:val="00ED5268"/>
    <w:rsid w:val="00F01140"/>
    <w:rsid w:val="00F06BF5"/>
    <w:rsid w:val="00F41FBF"/>
    <w:rsid w:val="00F44FAE"/>
    <w:rsid w:val="00F6098C"/>
    <w:rsid w:val="00F740D0"/>
    <w:rsid w:val="00FB30AB"/>
    <w:rsid w:val="00FC0340"/>
    <w:rsid w:val="00FE4A2D"/>
    <w:rsid w:val="00F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1ACA8"/>
  <w15:docId w15:val="{8313AC5C-352B-44D2-A6E9-0F05FC2A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6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4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E9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25BF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0A26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445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44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E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44E9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0A260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710E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10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10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B111A"/>
    <w:pPr>
      <w:tabs>
        <w:tab w:val="right" w:leader="dot" w:pos="10790"/>
      </w:tabs>
      <w:spacing w:after="100"/>
      <w:ind w:left="440"/>
    </w:pPr>
    <w:rPr>
      <w:b/>
      <w:bCs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81247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81247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81247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81247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81247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81247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812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C2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TM/NeuByteFitnessAppRequirementTracabilityMatrix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ul\OneDrive\Documents\Custom%20Office%20Templates\NeuByteTechnolopgies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eubyte">
      <a:majorFont>
        <a:latin typeface="Gill Sans MT"/>
        <a:ea typeface=""/>
        <a:cs typeface=""/>
      </a:majorFont>
      <a:minorFont>
        <a:latin typeface="Eras Medium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176AD-D985-4CE3-977D-A50BCACD7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NeuByteTechnolopgiesTemplate.dotx</Template>
  <TotalTime>1051</TotalTime>
  <Pages>33</Pages>
  <Words>7861</Words>
  <Characters>44809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Neuls</dc:creator>
  <cp:keywords/>
  <dc:description/>
  <cp:lastModifiedBy>Gordon Neuls</cp:lastModifiedBy>
  <cp:revision>63</cp:revision>
  <cp:lastPrinted>2026-04-18T15:12:00Z</cp:lastPrinted>
  <dcterms:created xsi:type="dcterms:W3CDTF">2026-04-11T13:36:00Z</dcterms:created>
  <dcterms:modified xsi:type="dcterms:W3CDTF">2026-04-20T22:23:00Z</dcterms:modified>
</cp:coreProperties>
</file>